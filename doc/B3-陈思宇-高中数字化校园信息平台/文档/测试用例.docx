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5FA5" w:rsidRDefault="00B55FA5">
      <w:pPr>
        <w:pStyle w:val="a3"/>
        <w:jc w:val="right"/>
        <w:rPr>
          <w:lang w:eastAsia="zh-CN"/>
        </w:rPr>
      </w:pPr>
      <w:r>
        <w:fldChar w:fldCharType="begin"/>
      </w:r>
      <w:r>
        <w:rPr>
          <w:lang w:eastAsia="zh-CN"/>
        </w:rPr>
        <w:instrText xml:space="preserve"> SUBJECT  \* MERGEFORMAT </w:instrText>
      </w:r>
      <w:r>
        <w:fldChar w:fldCharType="separate"/>
      </w:r>
      <w:r w:rsidR="00154057">
        <w:rPr>
          <w:lang w:eastAsia="zh-CN"/>
        </w:rPr>
        <w:t>&lt;</w:t>
      </w:r>
      <w:r w:rsidR="00154057">
        <w:rPr>
          <w:rFonts w:hint="eastAsia"/>
          <w:lang w:eastAsia="zh-CN"/>
        </w:rPr>
        <w:t>高中数字化校园信息平台</w:t>
      </w:r>
      <w:r w:rsidR="002A5EB9">
        <w:rPr>
          <w:lang w:eastAsia="zh-CN"/>
        </w:rPr>
        <w:t>&gt;</w:t>
      </w:r>
      <w:r>
        <w:fldChar w:fldCharType="end"/>
      </w:r>
    </w:p>
    <w:p w:rsidR="00B55FA5" w:rsidRDefault="00B55FA5" w:rsidP="0059232E">
      <w:pPr>
        <w:pStyle w:val="a3"/>
        <w:wordWrap w:val="0"/>
        <w:jc w:val="right"/>
        <w:rPr>
          <w:lang w:eastAsia="zh-CN"/>
        </w:rPr>
      </w:pPr>
      <w:r>
        <w:fldChar w:fldCharType="begin"/>
      </w:r>
      <w:r>
        <w:rPr>
          <w:lang w:eastAsia="zh-CN"/>
        </w:rPr>
        <w:instrText xml:space="preserve"> TITLE  \* MERGEFORMAT </w:instrText>
      </w:r>
      <w:r>
        <w:fldChar w:fldCharType="separate"/>
      </w:r>
      <w:r w:rsidR="002A5EB9">
        <w:rPr>
          <w:rFonts w:hint="eastAsia"/>
          <w:lang w:eastAsia="zh-CN"/>
        </w:rPr>
        <w:t>测试用例</w:t>
      </w:r>
      <w:r>
        <w:fldChar w:fldCharType="end"/>
      </w:r>
    </w:p>
    <w:p w:rsidR="00B55FA5" w:rsidRDefault="00B55FA5">
      <w:pPr>
        <w:pStyle w:val="a3"/>
        <w:jc w:val="right"/>
        <w:rPr>
          <w:lang w:eastAsia="zh-CN"/>
        </w:rPr>
      </w:pPr>
    </w:p>
    <w:p w:rsidR="00B55FA5" w:rsidRDefault="00342E2E">
      <w:pPr>
        <w:pStyle w:val="a3"/>
        <w:jc w:val="right"/>
        <w:rPr>
          <w:sz w:val="28"/>
          <w:lang w:eastAsia="zh-CN"/>
        </w:rPr>
      </w:pPr>
      <w:r>
        <w:rPr>
          <w:rFonts w:hint="eastAsia"/>
          <w:sz w:val="28"/>
          <w:lang w:eastAsia="zh-CN"/>
        </w:rPr>
        <w:t>版本</w:t>
      </w:r>
      <w:r w:rsidR="00B55FA5">
        <w:rPr>
          <w:sz w:val="28"/>
          <w:lang w:eastAsia="zh-CN"/>
        </w:rPr>
        <w:t xml:space="preserve"> &lt;1.0&gt;</w:t>
      </w:r>
    </w:p>
    <w:p w:rsidR="00B55FA5" w:rsidRDefault="00B55FA5">
      <w:pPr>
        <w:pStyle w:val="a3"/>
        <w:rPr>
          <w:sz w:val="28"/>
          <w:lang w:eastAsia="zh-CN"/>
        </w:rPr>
      </w:pPr>
    </w:p>
    <w:p w:rsidR="00B55FA5" w:rsidRDefault="00B55FA5" w:rsidP="004755F2">
      <w:pPr>
        <w:pStyle w:val="InfoBlue"/>
        <w:sectPr w:rsidR="00B55FA5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342E2E" w:rsidRDefault="00342E2E" w:rsidP="00342E2E">
      <w:pPr>
        <w:pStyle w:val="a3"/>
        <w:rPr>
          <w:lang w:eastAsia="zh-CN"/>
        </w:rPr>
      </w:pPr>
      <w:r>
        <w:rPr>
          <w:rFonts w:hint="eastAsia"/>
          <w:lang w:eastAsia="zh-CN"/>
        </w:rPr>
        <w:lastRenderedPageBreak/>
        <w:t>修订历史记录</w:t>
      </w:r>
    </w:p>
    <w:p w:rsidR="00B55FA5" w:rsidRDefault="00B55FA5">
      <w:pPr>
        <w:pStyle w:val="a3"/>
        <w:rPr>
          <w:lang w:eastAsia="zh-CN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342E2E" w:rsidTr="0033223D">
        <w:tc>
          <w:tcPr>
            <w:tcW w:w="2304" w:type="dxa"/>
          </w:tcPr>
          <w:p w:rsidR="00342E2E" w:rsidRDefault="00342E2E" w:rsidP="00382609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:rsidR="00342E2E" w:rsidRDefault="00342E2E" w:rsidP="00382609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:rsidR="00342E2E" w:rsidRDefault="00342E2E" w:rsidP="00382609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:rsidR="00342E2E" w:rsidRDefault="00342E2E" w:rsidP="00382609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342E2E" w:rsidTr="0033223D">
        <w:tc>
          <w:tcPr>
            <w:tcW w:w="2304" w:type="dxa"/>
          </w:tcPr>
          <w:p w:rsidR="00342E2E" w:rsidRDefault="00342E2E" w:rsidP="00382609">
            <w:pPr>
              <w:pStyle w:val="Tabletext"/>
            </w:pPr>
            <w:r>
              <w:t>&lt;</w:t>
            </w:r>
            <w:r w:rsidR="00623C43">
              <w:rPr>
                <w:rFonts w:hint="eastAsia"/>
                <w:lang w:eastAsia="zh-CN"/>
              </w:rPr>
              <w:t>08</w:t>
            </w:r>
            <w:r>
              <w:t>/</w:t>
            </w:r>
            <w:r w:rsidR="00623C43">
              <w:rPr>
                <w:rFonts w:hint="eastAsia"/>
                <w:lang w:eastAsia="zh-CN"/>
              </w:rPr>
              <w:t>09</w:t>
            </w:r>
            <w:r>
              <w:t>/</w:t>
            </w:r>
            <w:r w:rsidR="00623C43">
              <w:rPr>
                <w:rFonts w:hint="eastAsia"/>
                <w:lang w:eastAsia="zh-CN"/>
              </w:rPr>
              <w:t>2017</w:t>
            </w:r>
            <w:r>
              <w:t>&gt;</w:t>
            </w:r>
          </w:p>
        </w:tc>
        <w:tc>
          <w:tcPr>
            <w:tcW w:w="1152" w:type="dxa"/>
          </w:tcPr>
          <w:p w:rsidR="00342E2E" w:rsidRDefault="00623C43" w:rsidP="00382609">
            <w:pPr>
              <w:pStyle w:val="Tabletext"/>
              <w:rPr>
                <w:lang w:eastAsia="zh-CN"/>
              </w:rPr>
            </w:pPr>
            <w:r>
              <w:rPr>
                <w:lang w:eastAsia="zh-CN"/>
              </w:rPr>
              <w:t>&lt;</w:t>
            </w:r>
            <w:r>
              <w:rPr>
                <w:rFonts w:hint="eastAsia"/>
                <w:lang w:eastAsia="zh-CN"/>
              </w:rPr>
              <w:t>1.0</w:t>
            </w:r>
            <w:r w:rsidR="00342E2E">
              <w:rPr>
                <w:lang w:eastAsia="zh-CN"/>
              </w:rPr>
              <w:t>&gt;</w:t>
            </w:r>
          </w:p>
        </w:tc>
        <w:tc>
          <w:tcPr>
            <w:tcW w:w="3744" w:type="dxa"/>
          </w:tcPr>
          <w:p w:rsidR="00342E2E" w:rsidRDefault="00623C43" w:rsidP="00382609">
            <w:pPr>
              <w:pStyle w:val="Tabletex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测试用例编写</w:t>
            </w:r>
          </w:p>
        </w:tc>
        <w:tc>
          <w:tcPr>
            <w:tcW w:w="2304" w:type="dxa"/>
          </w:tcPr>
          <w:p w:rsidR="00342E2E" w:rsidRDefault="00623C43" w:rsidP="00382609">
            <w:pPr>
              <w:pStyle w:val="Tabletex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刘沐</w:t>
            </w:r>
          </w:p>
        </w:tc>
      </w:tr>
    </w:tbl>
    <w:p w:rsidR="00B55FA5" w:rsidRDefault="00B55FA5">
      <w:pPr>
        <w:rPr>
          <w:lang w:eastAsia="zh-CN"/>
        </w:rPr>
      </w:pPr>
      <w:bookmarkStart w:id="0" w:name="_GoBack"/>
      <w:bookmarkEnd w:id="0"/>
    </w:p>
    <w:p w:rsidR="00B55FA5" w:rsidRDefault="00B55FA5">
      <w:pPr>
        <w:pStyle w:val="a3"/>
        <w:rPr>
          <w:lang w:eastAsia="zh-CN"/>
        </w:rPr>
      </w:pPr>
      <w:r>
        <w:rPr>
          <w:lang w:eastAsia="zh-CN"/>
        </w:rPr>
        <w:br w:type="page"/>
      </w:r>
      <w:r w:rsidR="00154057">
        <w:rPr>
          <w:rFonts w:hint="eastAsia"/>
          <w:lang w:eastAsia="zh-CN"/>
        </w:rPr>
        <w:lastRenderedPageBreak/>
        <w:t>目录</w:t>
      </w:r>
    </w:p>
    <w:p w:rsidR="00C506EA" w:rsidRDefault="00B55FA5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1B0401">
        <w:fldChar w:fldCharType="begin"/>
      </w:r>
      <w:r w:rsidRPr="001B0401">
        <w:rPr>
          <w:lang w:eastAsia="zh-CN"/>
        </w:rPr>
        <w:instrText xml:space="preserve"> TOC \o "1-3" </w:instrText>
      </w:r>
      <w:r w:rsidRPr="001B0401">
        <w:fldChar w:fldCharType="separate"/>
      </w:r>
      <w:r w:rsidR="00C506EA">
        <w:rPr>
          <w:noProof/>
          <w:lang w:eastAsia="zh-CN"/>
        </w:rPr>
        <w:t>1.</w:t>
      </w:r>
      <w:r w:rsidR="00C506EA"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 w:rsidR="00C506EA">
        <w:rPr>
          <w:noProof/>
          <w:lang w:eastAsia="zh-CN"/>
        </w:rPr>
        <w:t>简介</w:t>
      </w:r>
      <w:r w:rsidR="00C506EA">
        <w:rPr>
          <w:noProof/>
          <w:lang w:eastAsia="zh-CN"/>
        </w:rPr>
        <w:tab/>
      </w:r>
      <w:r w:rsidR="00C506EA">
        <w:rPr>
          <w:noProof/>
        </w:rPr>
        <w:fldChar w:fldCharType="begin"/>
      </w:r>
      <w:r w:rsidR="00C506EA">
        <w:rPr>
          <w:noProof/>
          <w:lang w:eastAsia="zh-CN"/>
        </w:rPr>
        <w:instrText xml:space="preserve"> PAGEREF _Toc492845433 \h </w:instrText>
      </w:r>
      <w:r w:rsidR="00C506EA">
        <w:rPr>
          <w:noProof/>
        </w:rPr>
      </w:r>
      <w:r w:rsidR="00C506EA">
        <w:rPr>
          <w:noProof/>
        </w:rPr>
        <w:fldChar w:fldCharType="separate"/>
      </w:r>
      <w:r w:rsidR="00C506EA">
        <w:rPr>
          <w:noProof/>
          <w:lang w:eastAsia="zh-CN"/>
        </w:rPr>
        <w:t>6</w:t>
      </w:r>
      <w:r w:rsidR="00C506EA"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目的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6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范围与概述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6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“</w:t>
      </w:r>
      <w:r>
        <w:rPr>
          <w:noProof/>
          <w:lang w:eastAsia="zh-CN"/>
        </w:rPr>
        <w:t>登录</w:t>
      </w:r>
      <w:r>
        <w:rPr>
          <w:noProof/>
          <w:lang w:eastAsia="zh-CN"/>
        </w:rPr>
        <w:t>”</w:t>
      </w:r>
      <w:r>
        <w:rPr>
          <w:noProof/>
          <w:lang w:eastAsia="zh-CN"/>
        </w:rPr>
        <w:t>功能测试用例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6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#TUD001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6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#TUD002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6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2.3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#TUD003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2.4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#TUD004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2.5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#TUD005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2.6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#TUD006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7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2.7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#TUD007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8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2.8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#TUD008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8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2.9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#TUD009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8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2.10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#TUD010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9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2.11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#TUD011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9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“</w:t>
      </w:r>
      <w:r>
        <w:rPr>
          <w:noProof/>
          <w:lang w:eastAsia="zh-CN"/>
        </w:rPr>
        <w:t>班级管理</w:t>
      </w:r>
      <w:r>
        <w:rPr>
          <w:noProof/>
          <w:lang w:eastAsia="zh-CN"/>
        </w:rPr>
        <w:t>”</w:t>
      </w:r>
      <w:r>
        <w:rPr>
          <w:noProof/>
          <w:lang w:eastAsia="zh-CN"/>
        </w:rPr>
        <w:t>功能测试用例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9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3.1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#TUB001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9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3.2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#TUB002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10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3.3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#TUB003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10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3.4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#TUB004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10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3.5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#TUB005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11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3.6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#TUB006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11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3.7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#TUB007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11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3.8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#TUB008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11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3.9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#TUB009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12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3.10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#TUB010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12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3.11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#TUB011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12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3.12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#TUB012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13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3.13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#TUB013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13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3.14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#TUB014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13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“</w:t>
      </w:r>
      <w:r>
        <w:rPr>
          <w:noProof/>
          <w:lang w:eastAsia="zh-CN"/>
        </w:rPr>
        <w:t>学生管理</w:t>
      </w:r>
      <w:r>
        <w:rPr>
          <w:noProof/>
          <w:lang w:eastAsia="zh-CN"/>
        </w:rPr>
        <w:t>”</w:t>
      </w:r>
      <w:r>
        <w:rPr>
          <w:noProof/>
          <w:lang w:eastAsia="zh-CN"/>
        </w:rPr>
        <w:t>功能测试用例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13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4.1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#TUX001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13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4.2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#TUX002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14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4.3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#TUX003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14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4.4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#TUX004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14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4.5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#TUX005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15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4.6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#TUX006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15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4.7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#TUX007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15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5.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“</w:t>
      </w:r>
      <w:r>
        <w:rPr>
          <w:noProof/>
          <w:lang w:eastAsia="zh-CN"/>
        </w:rPr>
        <w:t>课程管理</w:t>
      </w:r>
      <w:r>
        <w:rPr>
          <w:noProof/>
          <w:lang w:eastAsia="zh-CN"/>
        </w:rPr>
        <w:t>”</w:t>
      </w:r>
      <w:r>
        <w:rPr>
          <w:noProof/>
          <w:lang w:eastAsia="zh-CN"/>
        </w:rPr>
        <w:t>功能测试用例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15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5.1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#TUK001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15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5.2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#TUK002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16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lastRenderedPageBreak/>
        <w:t>5.3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#TUK003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16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5.4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#TUK004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16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5.5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#TUK005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17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6.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“</w:t>
      </w:r>
      <w:r>
        <w:rPr>
          <w:noProof/>
          <w:lang w:eastAsia="zh-CN"/>
        </w:rPr>
        <w:t>教师管理</w:t>
      </w:r>
      <w:r>
        <w:rPr>
          <w:noProof/>
          <w:lang w:eastAsia="zh-CN"/>
        </w:rPr>
        <w:t>”</w:t>
      </w:r>
      <w:r>
        <w:rPr>
          <w:noProof/>
          <w:lang w:eastAsia="zh-CN"/>
        </w:rPr>
        <w:t>功能测试用例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17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6.1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#TUJ001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17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6.2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#TUJ002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17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6.3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#TUJ003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17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6.4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#TUJ004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18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6.5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#TUJ005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18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7.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“</w:t>
      </w:r>
      <w:r>
        <w:rPr>
          <w:noProof/>
          <w:lang w:eastAsia="zh-CN"/>
        </w:rPr>
        <w:t>密码重置</w:t>
      </w:r>
      <w:r>
        <w:rPr>
          <w:noProof/>
          <w:lang w:eastAsia="zh-CN"/>
        </w:rPr>
        <w:t>”</w:t>
      </w:r>
      <w:r>
        <w:rPr>
          <w:noProof/>
          <w:lang w:eastAsia="zh-CN"/>
        </w:rPr>
        <w:t>功能测试用例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18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7.1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#TUM001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18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8.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“</w:t>
      </w:r>
      <w:r>
        <w:rPr>
          <w:noProof/>
          <w:lang w:eastAsia="zh-CN"/>
        </w:rPr>
        <w:t>展示</w:t>
      </w:r>
      <w:r>
        <w:rPr>
          <w:noProof/>
          <w:lang w:eastAsia="zh-CN"/>
        </w:rPr>
        <w:t>”</w:t>
      </w:r>
      <w:r>
        <w:rPr>
          <w:noProof/>
          <w:lang w:eastAsia="zh-CN"/>
        </w:rPr>
        <w:t>功能测试用例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19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8.1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#TUZ001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19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8.2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#TUZ002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19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8.3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#TUZ003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19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9.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“</w:t>
      </w:r>
      <w:r>
        <w:rPr>
          <w:noProof/>
          <w:lang w:eastAsia="zh-CN"/>
        </w:rPr>
        <w:t>发布通知</w:t>
      </w:r>
      <w:r>
        <w:rPr>
          <w:noProof/>
          <w:lang w:eastAsia="zh-CN"/>
        </w:rPr>
        <w:t>”</w:t>
      </w:r>
      <w:r>
        <w:rPr>
          <w:noProof/>
          <w:lang w:eastAsia="zh-CN"/>
        </w:rPr>
        <w:t>功能测试用例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19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9.1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#TUF001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19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10.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“</w:t>
      </w:r>
      <w:r>
        <w:rPr>
          <w:noProof/>
          <w:lang w:eastAsia="zh-CN"/>
        </w:rPr>
        <w:t>选课</w:t>
      </w:r>
      <w:r>
        <w:rPr>
          <w:noProof/>
          <w:lang w:eastAsia="zh-CN"/>
        </w:rPr>
        <w:t>”</w:t>
      </w:r>
      <w:r>
        <w:rPr>
          <w:noProof/>
          <w:lang w:eastAsia="zh-CN"/>
        </w:rPr>
        <w:t>功能测试用例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20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10.1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#TUF001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20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11.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“</w:t>
      </w:r>
      <w:r>
        <w:rPr>
          <w:noProof/>
          <w:lang w:eastAsia="zh-CN"/>
        </w:rPr>
        <w:t>课表显示</w:t>
      </w:r>
      <w:r>
        <w:rPr>
          <w:noProof/>
          <w:lang w:eastAsia="zh-CN"/>
        </w:rPr>
        <w:t>”</w:t>
      </w:r>
      <w:r>
        <w:rPr>
          <w:noProof/>
          <w:lang w:eastAsia="zh-CN"/>
        </w:rPr>
        <w:t>功能测试用例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20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11.1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#TUKB001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20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12.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“</w:t>
      </w:r>
      <w:r>
        <w:rPr>
          <w:noProof/>
          <w:lang w:eastAsia="zh-CN"/>
        </w:rPr>
        <w:t>上传课件</w:t>
      </w:r>
      <w:r>
        <w:rPr>
          <w:noProof/>
          <w:lang w:eastAsia="zh-CN"/>
        </w:rPr>
        <w:t>”</w:t>
      </w:r>
      <w:r>
        <w:rPr>
          <w:noProof/>
          <w:lang w:eastAsia="zh-CN"/>
        </w:rPr>
        <w:t>功能测试用例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20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12.1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#TUSC001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20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12.2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#TUSC002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20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13.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“</w:t>
      </w:r>
      <w:r>
        <w:rPr>
          <w:noProof/>
          <w:lang w:eastAsia="zh-CN"/>
        </w:rPr>
        <w:t>下载课件</w:t>
      </w:r>
      <w:r>
        <w:rPr>
          <w:noProof/>
          <w:lang w:eastAsia="zh-CN"/>
        </w:rPr>
        <w:t>”</w:t>
      </w:r>
      <w:r>
        <w:rPr>
          <w:noProof/>
          <w:lang w:eastAsia="zh-CN"/>
        </w:rPr>
        <w:t>功能测试用例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21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13.1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#TUXZ001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21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14.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数据库接口测试用例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21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14.1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#TUSJ001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21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14.2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#TUSJ002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22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14.3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#TUSJ003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23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14.4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#TUSJ004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24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14.5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#TUSJ005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25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14.6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#TUSJ006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26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14.7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#TUSJ007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27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14.8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#TUSJ008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28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14.9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#TUSJ009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28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14.10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#TUSJ010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29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15.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性能测试用例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30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lastRenderedPageBreak/>
        <w:t>15.1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#TUXN001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30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15.2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#TUXN002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30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15.3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#TUXN003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31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15.4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#TUXN004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31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15.5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#TUXN005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31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16.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负载测试用例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31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16.1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#TUFZ001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31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安全性和访问控制测试用例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32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32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#TUAQ002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32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#TUAQ003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32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#TUAQ004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33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#TUAQ005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33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#TUAQ006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33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17.7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#TUAQ007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33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17.8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#TUAQ008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34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17.9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#TUAQ009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34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17.10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#TUAQ010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34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17.11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#TUAQ011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34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17.12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#TUAQ012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35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17.13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#TUAQ013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35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17.14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#TUAQ014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35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17.15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#TUAQ015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35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17.16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#TUAQ016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36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17.17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#TUAQ017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36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17.18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#TUAQ018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36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17.19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#TUAQ019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36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17.20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#TUAQ020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37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17.21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#TUAQ021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37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17.22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#TUAQ022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37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17.23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#TUAQ023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37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17.24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#TUAQ024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38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17.25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#TUAQ025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38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17.26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#TUAQ026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38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17.27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#TUAQ027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38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17.28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#TUAQ028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39</w:t>
      </w:r>
      <w:r>
        <w:rPr>
          <w:noProof/>
        </w:rPr>
        <w:fldChar w:fldCharType="end"/>
      </w:r>
    </w:p>
    <w:p w:rsidR="00C506EA" w:rsidRDefault="00C506EA">
      <w:pPr>
        <w:pStyle w:val="11"/>
        <w:tabs>
          <w:tab w:val="left" w:pos="86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18.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用户界面测试用例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39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18.1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#TUYH001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39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18.2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#TUYH002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39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18.3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#TUYH003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39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18.4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#TUYH004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40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18.5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#TUYH005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40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18.6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#TUYH006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40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18.7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#TUYH007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40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18.8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#TUYH008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40</w:t>
      </w:r>
      <w:r>
        <w:rPr>
          <w:noProof/>
        </w:rPr>
        <w:fldChar w:fldCharType="end"/>
      </w:r>
    </w:p>
    <w:p w:rsidR="00C506EA" w:rsidRDefault="00C506EA">
      <w:pPr>
        <w:pStyle w:val="20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  <w:lang w:eastAsia="zh-CN"/>
        </w:rPr>
        <w:t>18.9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  <w:lang w:eastAsia="zh-CN"/>
        </w:rPr>
        <w:t>测试用例</w:t>
      </w:r>
      <w:r>
        <w:rPr>
          <w:noProof/>
          <w:lang w:eastAsia="zh-CN"/>
        </w:rPr>
        <w:t xml:space="preserve"> #TUYH009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_Toc492845557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  <w:lang w:eastAsia="zh-CN"/>
        </w:rPr>
        <w:t>40</w:t>
      </w:r>
      <w:r>
        <w:rPr>
          <w:noProof/>
        </w:rPr>
        <w:fldChar w:fldCharType="end"/>
      </w:r>
    </w:p>
    <w:p w:rsidR="00B55FA5" w:rsidRPr="00C506EA" w:rsidRDefault="00B55FA5" w:rsidP="00C506EA">
      <w:pPr>
        <w:pStyle w:val="a3"/>
        <w:ind w:firstLineChars="1100" w:firstLine="3960"/>
        <w:jc w:val="left"/>
        <w:rPr>
          <w:lang w:eastAsia="zh-CN"/>
        </w:rPr>
      </w:pPr>
      <w:r w:rsidRPr="001B0401">
        <w:rPr>
          <w:b w:val="0"/>
        </w:rPr>
        <w:lastRenderedPageBreak/>
        <w:fldChar w:fldCharType="end"/>
      </w:r>
      <w:r w:rsidR="00C506EA" w:rsidRPr="00C506EA">
        <w:rPr>
          <w:rFonts w:hint="eastAsia"/>
          <w:lang w:eastAsia="zh-CN"/>
        </w:rPr>
        <w:t>测试用例</w:t>
      </w:r>
    </w:p>
    <w:p w:rsidR="00F449B6" w:rsidRDefault="00F449B6" w:rsidP="0045796B">
      <w:pPr>
        <w:pStyle w:val="1"/>
      </w:pPr>
      <w:bookmarkStart w:id="1" w:name="_Toc498761760"/>
      <w:bookmarkStart w:id="2" w:name="_Toc492845433"/>
      <w:bookmarkStart w:id="3" w:name="_Toc456598591"/>
      <w:bookmarkStart w:id="4" w:name="_Toc456600922"/>
      <w:r>
        <w:rPr>
          <w:rFonts w:hint="eastAsia"/>
        </w:rPr>
        <w:t>简介</w:t>
      </w:r>
      <w:bookmarkEnd w:id="1"/>
      <w:bookmarkEnd w:id="2"/>
    </w:p>
    <w:p w:rsidR="00F449B6" w:rsidRDefault="00F449B6" w:rsidP="00F449B6">
      <w:pPr>
        <w:pStyle w:val="2"/>
      </w:pPr>
      <w:bookmarkStart w:id="5" w:name="_Toc498761761"/>
      <w:bookmarkStart w:id="6" w:name="_Toc492845434"/>
      <w:r>
        <w:rPr>
          <w:rFonts w:hint="eastAsia"/>
        </w:rPr>
        <w:t>目的</w:t>
      </w:r>
      <w:bookmarkEnd w:id="5"/>
      <w:bookmarkEnd w:id="6"/>
    </w:p>
    <w:p w:rsidR="0087153E" w:rsidRPr="0087153E" w:rsidRDefault="0045796B" w:rsidP="0087153E">
      <w:pPr>
        <w:pStyle w:val="InfoBlue"/>
        <w:ind w:firstLineChars="200" w:firstLine="400"/>
      </w:pPr>
      <w:r>
        <w:rPr>
          <w:rFonts w:hint="eastAsia"/>
        </w:rPr>
        <w:t>本文档</w:t>
      </w:r>
      <w:r w:rsidR="0087153E">
        <w:rPr>
          <w:rFonts w:hint="eastAsia"/>
        </w:rPr>
        <w:t>设计了若干模块的测试用例，分别用于测试《测试计划》文档中列举的所有测试对象。</w:t>
      </w:r>
      <w:r w:rsidR="0087153E" w:rsidRPr="0087153E">
        <w:t>根据</w:t>
      </w:r>
      <w:r w:rsidR="0087153E">
        <w:rPr>
          <w:rFonts w:hint="eastAsia"/>
        </w:rPr>
        <w:t>《软件需求规约》里的具体需求</w:t>
      </w:r>
      <w:r w:rsidR="0087153E">
        <w:t>，确定</w:t>
      </w:r>
      <w:r w:rsidR="005267FF">
        <w:fldChar w:fldCharType="begin"/>
      </w:r>
      <w:r w:rsidR="005267FF">
        <w:instrText xml:space="preserve"> SUBJECT  \* MERGEFORMAT </w:instrText>
      </w:r>
      <w:r w:rsidR="005267FF">
        <w:fldChar w:fldCharType="separate"/>
      </w:r>
      <w:r w:rsidR="0087153E" w:rsidRPr="0087153E">
        <w:t>&lt;</w:t>
      </w:r>
      <w:r w:rsidR="0087153E" w:rsidRPr="0087153E">
        <w:rPr>
          <w:rFonts w:hint="eastAsia"/>
        </w:rPr>
        <w:t>高中数字化校园信息平台</w:t>
      </w:r>
      <w:r w:rsidR="0087153E" w:rsidRPr="0087153E">
        <w:t>&gt;</w:t>
      </w:r>
      <w:r w:rsidR="005267FF">
        <w:fldChar w:fldCharType="end"/>
      </w:r>
      <w:r w:rsidR="0087153E" w:rsidRPr="0087153E">
        <w:t>的功能、非功能等方面是否</w:t>
      </w:r>
      <w:r w:rsidR="0087153E">
        <w:rPr>
          <w:rFonts w:hint="eastAsia"/>
        </w:rPr>
        <w:t>能正常高效地运行，使得系统能很好地让用户处理高校事务。</w:t>
      </w:r>
    </w:p>
    <w:p w:rsidR="00F449B6" w:rsidRDefault="00F449B6" w:rsidP="00F449B6">
      <w:pPr>
        <w:pStyle w:val="2"/>
      </w:pPr>
      <w:bookmarkStart w:id="7" w:name="_Toc498761762"/>
      <w:bookmarkStart w:id="8" w:name="_Toc492845435"/>
      <w:r>
        <w:rPr>
          <w:rFonts w:hint="eastAsia"/>
        </w:rPr>
        <w:t>范围</w:t>
      </w:r>
      <w:bookmarkEnd w:id="7"/>
      <w:r w:rsidR="00B40BD6">
        <w:rPr>
          <w:rFonts w:hint="eastAsia"/>
          <w:lang w:eastAsia="zh-CN"/>
        </w:rPr>
        <w:t>与概述</w:t>
      </w:r>
      <w:bookmarkEnd w:id="8"/>
    </w:p>
    <w:p w:rsidR="00F449B6" w:rsidRDefault="0087153E" w:rsidP="0087153E">
      <w:pPr>
        <w:pStyle w:val="InfoBlue"/>
        <w:ind w:firstLineChars="200" w:firstLine="400"/>
      </w:pPr>
      <w:r>
        <w:rPr>
          <w:rFonts w:hint="eastAsia"/>
        </w:rPr>
        <w:t>目录序号</w:t>
      </w:r>
      <w:r>
        <w:rPr>
          <w:rFonts w:hint="eastAsia"/>
        </w:rPr>
        <w:t>2~13</w:t>
      </w:r>
      <w:r>
        <w:rPr>
          <w:rFonts w:hint="eastAsia"/>
        </w:rPr>
        <w:t>这</w:t>
      </w:r>
      <w:r>
        <w:rPr>
          <w:rFonts w:hint="eastAsia"/>
        </w:rPr>
        <w:t>12</w:t>
      </w:r>
      <w:r>
        <w:rPr>
          <w:rFonts w:hint="eastAsia"/>
        </w:rPr>
        <w:t>个用例模块是对系统的</w:t>
      </w:r>
      <w:r>
        <w:rPr>
          <w:rFonts w:hint="eastAsia"/>
        </w:rPr>
        <w:t>12</w:t>
      </w:r>
      <w:r>
        <w:rPr>
          <w:rFonts w:hint="eastAsia"/>
        </w:rPr>
        <w:t>个主要功能进行测试，属于测试对象中的功能测试范畴</w:t>
      </w:r>
      <w:r w:rsidR="00B40BD6">
        <w:rPr>
          <w:rFonts w:hint="eastAsia"/>
        </w:rPr>
        <w:t>，包括登录、班级管理、学生管理、教师管理、课程管理、发布通知、上传课件、下载课件、展示功能、课表显示、密码重置和选课</w:t>
      </w:r>
      <w:r>
        <w:rPr>
          <w:rFonts w:hint="eastAsia"/>
        </w:rPr>
        <w:t>；目录序号</w:t>
      </w:r>
      <w:r>
        <w:rPr>
          <w:rFonts w:hint="eastAsia"/>
        </w:rPr>
        <w:t>14~18</w:t>
      </w:r>
      <w:r>
        <w:rPr>
          <w:rFonts w:hint="eastAsia"/>
        </w:rPr>
        <w:t>这</w:t>
      </w:r>
      <w:r>
        <w:rPr>
          <w:rFonts w:hint="eastAsia"/>
        </w:rPr>
        <w:t>5</w:t>
      </w:r>
      <w:r>
        <w:rPr>
          <w:rFonts w:hint="eastAsia"/>
        </w:rPr>
        <w:t>个用例模块是对系统的非功能性需求进行测试，属于测试对象中的非功能测试范畴</w:t>
      </w:r>
      <w:r w:rsidR="00B40BD6">
        <w:rPr>
          <w:rFonts w:hint="eastAsia"/>
        </w:rPr>
        <w:t>，包括数据库接口测试、性能测试、负载测试、安全性和访问控制测试和用户界面测试</w:t>
      </w:r>
      <w:r>
        <w:rPr>
          <w:rFonts w:hint="eastAsia"/>
        </w:rPr>
        <w:t>。</w:t>
      </w:r>
    </w:p>
    <w:p w:rsidR="004F3649" w:rsidRDefault="004755F2" w:rsidP="004F3649">
      <w:pPr>
        <w:pStyle w:val="1"/>
        <w:rPr>
          <w:lang w:eastAsia="zh-CN"/>
        </w:rPr>
      </w:pPr>
      <w:bookmarkStart w:id="9" w:name="_Toc492845436"/>
      <w:bookmarkEnd w:id="3"/>
      <w:bookmarkEnd w:id="4"/>
      <w:r>
        <w:rPr>
          <w:rFonts w:hint="eastAsia"/>
          <w:lang w:eastAsia="zh-CN"/>
        </w:rPr>
        <w:t>“登录”功能测试用例</w:t>
      </w:r>
      <w:bookmarkEnd w:id="9"/>
    </w:p>
    <w:p w:rsidR="004F3649" w:rsidRPr="004755F2" w:rsidRDefault="004755F2" w:rsidP="004755F2">
      <w:pPr>
        <w:pStyle w:val="InfoBlue"/>
        <w:ind w:firstLineChars="200" w:firstLine="400"/>
      </w:pPr>
      <w:r>
        <w:rPr>
          <w:rFonts w:hint="eastAsia"/>
        </w:rPr>
        <w:t>本用例模块用于测试登陆功能</w:t>
      </w:r>
      <w:r w:rsidRPr="004755F2">
        <w:rPr>
          <w:rFonts w:hint="eastAsia"/>
        </w:rPr>
        <w:t>，</w:t>
      </w:r>
      <w:r w:rsidR="00A94D06">
        <w:rPr>
          <w:rFonts w:hint="eastAsia"/>
        </w:rPr>
        <w:t>两个</w:t>
      </w:r>
      <w:r w:rsidRPr="004755F2">
        <w:rPr>
          <w:rFonts w:hint="eastAsia"/>
        </w:rPr>
        <w:t>单选按钮分别为</w:t>
      </w:r>
      <w:r w:rsidR="00A94D06">
        <w:rPr>
          <w:rFonts w:hint="eastAsia"/>
        </w:rPr>
        <w:t>“学号</w:t>
      </w:r>
      <w:r w:rsidR="00A94D06">
        <w:rPr>
          <w:rFonts w:hint="eastAsia"/>
        </w:rPr>
        <w:t>/</w:t>
      </w:r>
      <w:r w:rsidR="00A94D06">
        <w:rPr>
          <w:rFonts w:hint="eastAsia"/>
        </w:rPr>
        <w:t>工号登录”</w:t>
      </w:r>
      <w:r w:rsidRPr="004755F2">
        <w:rPr>
          <w:rFonts w:hint="eastAsia"/>
        </w:rPr>
        <w:t>和</w:t>
      </w:r>
      <w:r w:rsidR="00A94D06">
        <w:rPr>
          <w:rFonts w:hint="eastAsia"/>
        </w:rPr>
        <w:t>“</w:t>
      </w:r>
      <w:r w:rsidRPr="004755F2">
        <w:rPr>
          <w:rFonts w:hint="eastAsia"/>
        </w:rPr>
        <w:t>班级</w:t>
      </w:r>
      <w:r w:rsidR="00A94D06">
        <w:rPr>
          <w:rFonts w:hint="eastAsia"/>
        </w:rPr>
        <w:t>登录”</w:t>
      </w:r>
      <w:r w:rsidRPr="004755F2">
        <w:rPr>
          <w:rFonts w:hint="eastAsia"/>
        </w:rPr>
        <w:t>，一个登录按钮。</w:t>
      </w:r>
      <w:r w:rsidR="00A94D06">
        <w:rPr>
          <w:rFonts w:hint="eastAsia"/>
        </w:rPr>
        <w:t>前者提供学生、老师、</w:t>
      </w:r>
      <w:proofErr w:type="gramStart"/>
      <w:r w:rsidR="00A94D06">
        <w:rPr>
          <w:rFonts w:hint="eastAsia"/>
        </w:rPr>
        <w:t>教务员</w:t>
      </w:r>
      <w:proofErr w:type="gramEnd"/>
      <w:r w:rsidR="00A94D06">
        <w:rPr>
          <w:rFonts w:hint="eastAsia"/>
        </w:rPr>
        <w:t>登陆渠道，后者是班级账号登录渠道</w:t>
      </w:r>
      <w:r w:rsidRPr="004755F2">
        <w:rPr>
          <w:rFonts w:hint="eastAsia"/>
        </w:rPr>
        <w:t>。</w:t>
      </w:r>
      <w:r w:rsidR="00A94D06">
        <w:rPr>
          <w:rFonts w:hint="eastAsia"/>
        </w:rPr>
        <w:t>当选择“学号</w:t>
      </w:r>
      <w:r w:rsidR="00A94D06">
        <w:rPr>
          <w:rFonts w:hint="eastAsia"/>
        </w:rPr>
        <w:t>/</w:t>
      </w:r>
      <w:r w:rsidR="00A94D06">
        <w:rPr>
          <w:rFonts w:hint="eastAsia"/>
        </w:rPr>
        <w:t>工号登录”，界面出现两个输入</w:t>
      </w:r>
      <w:proofErr w:type="gramStart"/>
      <w:r w:rsidR="00A94D06">
        <w:rPr>
          <w:rFonts w:hint="eastAsia"/>
        </w:rPr>
        <w:t>框用于</w:t>
      </w:r>
      <w:proofErr w:type="gramEnd"/>
      <w:r w:rsidR="00A94D06">
        <w:rPr>
          <w:rFonts w:hint="eastAsia"/>
        </w:rPr>
        <w:t>输入用户名和密码；当选择“班级登陆”，界面出现三个输入</w:t>
      </w:r>
      <w:proofErr w:type="gramStart"/>
      <w:r w:rsidR="00A94D06">
        <w:rPr>
          <w:rFonts w:hint="eastAsia"/>
        </w:rPr>
        <w:t>框分别</w:t>
      </w:r>
      <w:proofErr w:type="gramEnd"/>
      <w:r w:rsidR="00A94D06">
        <w:rPr>
          <w:rFonts w:hint="eastAsia"/>
        </w:rPr>
        <w:t>用于输入年级、班级、密码。登陆界面默认选择“学号、工号登录”。</w:t>
      </w:r>
    </w:p>
    <w:p w:rsidR="0059232E" w:rsidRDefault="00F449B6" w:rsidP="0059232E">
      <w:pPr>
        <w:pStyle w:val="2"/>
        <w:rPr>
          <w:lang w:eastAsia="zh-CN"/>
        </w:rPr>
      </w:pPr>
      <w:bookmarkStart w:id="10" w:name="_Toc492845437"/>
      <w:r>
        <w:rPr>
          <w:rFonts w:hint="eastAsia"/>
          <w:lang w:eastAsia="zh-CN"/>
        </w:rPr>
        <w:t>测试用例</w:t>
      </w:r>
      <w:r w:rsidR="0059232E">
        <w:rPr>
          <w:rFonts w:hint="eastAsia"/>
          <w:lang w:eastAsia="zh-CN"/>
        </w:rPr>
        <w:t xml:space="preserve"> #</w:t>
      </w:r>
      <w:r w:rsidR="00BC5AF4">
        <w:rPr>
          <w:lang w:eastAsia="zh-CN"/>
        </w:rPr>
        <w:t>TUD00</w:t>
      </w:r>
      <w:r w:rsidR="0059232E">
        <w:rPr>
          <w:rFonts w:hint="eastAsia"/>
          <w:lang w:eastAsia="zh-CN"/>
        </w:rPr>
        <w:t>1</w:t>
      </w:r>
      <w:bookmarkEnd w:id="10"/>
    </w:p>
    <w:p w:rsidR="00CA0CE8" w:rsidRPr="00CA0CE8" w:rsidRDefault="004F3649" w:rsidP="004F3649">
      <w:r>
        <w:rPr>
          <w:rFonts w:hint="eastAsia"/>
          <w:lang w:eastAsia="zh-CN"/>
        </w:rPr>
        <w:t xml:space="preserve">1) </w:t>
      </w:r>
      <w:r w:rsidR="00F449B6">
        <w:rPr>
          <w:rFonts w:hint="eastAsia"/>
          <w:lang w:eastAsia="zh-CN"/>
        </w:rPr>
        <w:t>前置条件</w:t>
      </w:r>
    </w:p>
    <w:p w:rsidR="0059232E" w:rsidRPr="00BF3B28" w:rsidRDefault="004755F2" w:rsidP="004755F2">
      <w:pPr>
        <w:pStyle w:val="InfoBlue"/>
      </w:pPr>
      <w:r w:rsidRPr="004755F2">
        <w:rPr>
          <w:rFonts w:hint="eastAsia"/>
        </w:rPr>
        <w:t>应用被打开，且当前处在登陆界面上</w:t>
      </w:r>
      <w:r>
        <w:rPr>
          <w:rFonts w:hint="eastAsia"/>
        </w:rPr>
        <w:t>。</w:t>
      </w:r>
    </w:p>
    <w:p w:rsidR="00CA0CE8" w:rsidRPr="00CA0CE8" w:rsidRDefault="004F3649" w:rsidP="004F3649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 w:rsidR="00F449B6">
        <w:rPr>
          <w:rFonts w:hint="eastAsia"/>
          <w:lang w:eastAsia="zh-CN"/>
        </w:rPr>
        <w:t>测试输入</w:t>
      </w:r>
    </w:p>
    <w:p w:rsidR="0059232E" w:rsidRPr="00BF3B28" w:rsidRDefault="00A94D06" w:rsidP="004755F2">
      <w:pPr>
        <w:pStyle w:val="InfoBlue"/>
      </w:pPr>
      <w:r>
        <w:rPr>
          <w:rFonts w:hint="eastAsia"/>
        </w:rPr>
        <w:t>选择“学号</w:t>
      </w:r>
      <w:r>
        <w:rPr>
          <w:rFonts w:hint="eastAsia"/>
        </w:rPr>
        <w:t>/</w:t>
      </w:r>
      <w:r>
        <w:rPr>
          <w:rFonts w:hint="eastAsia"/>
        </w:rPr>
        <w:t>工号登录”，输入</w:t>
      </w:r>
      <w:r w:rsidR="004755F2" w:rsidRPr="004755F2">
        <w:rPr>
          <w:rFonts w:hint="eastAsia"/>
        </w:rPr>
        <w:t>正确的用户名和密码：用户</w:t>
      </w:r>
      <w:r w:rsidR="004755F2" w:rsidRPr="004755F2">
        <w:rPr>
          <w:rFonts w:hint="eastAsia"/>
        </w:rPr>
        <w:t>=test4</w:t>
      </w:r>
      <w:r w:rsidR="004755F2" w:rsidRPr="004755F2">
        <w:rPr>
          <w:rFonts w:hint="eastAsia"/>
        </w:rPr>
        <w:t>，密码</w:t>
      </w:r>
      <w:r w:rsidR="004755F2" w:rsidRPr="004755F2">
        <w:rPr>
          <w:rFonts w:hint="eastAsia"/>
        </w:rPr>
        <w:t>=test4</w:t>
      </w:r>
    </w:p>
    <w:p w:rsidR="00CA0CE8" w:rsidRPr="00CA0CE8" w:rsidRDefault="004F3649" w:rsidP="004F3649">
      <w:pPr>
        <w:rPr>
          <w:lang w:eastAsia="zh-CN"/>
        </w:rPr>
      </w:pPr>
      <w:r>
        <w:rPr>
          <w:rFonts w:hint="eastAsia"/>
          <w:lang w:eastAsia="zh-CN"/>
        </w:rPr>
        <w:t xml:space="preserve">3) </w:t>
      </w:r>
      <w:r w:rsidR="004755F2">
        <w:rPr>
          <w:rFonts w:hint="eastAsia"/>
          <w:lang w:eastAsia="zh-CN"/>
        </w:rPr>
        <w:t>执行步骤</w:t>
      </w:r>
    </w:p>
    <w:p w:rsidR="0059232E" w:rsidRPr="00BF3B28" w:rsidRDefault="004755F2" w:rsidP="004755F2">
      <w:pPr>
        <w:pStyle w:val="InfoBlue"/>
      </w:pPr>
      <w:r w:rsidRPr="004755F2">
        <w:t>直接敲击</w:t>
      </w:r>
      <w:r w:rsidRPr="004755F2">
        <w:t>enter</w:t>
      </w:r>
      <w:r w:rsidRPr="004755F2">
        <w:t>键或用鼠标单击</w:t>
      </w:r>
      <w:r w:rsidRPr="004755F2">
        <w:t>login</w:t>
      </w:r>
      <w:r w:rsidRPr="004755F2">
        <w:t>按钮或按</w:t>
      </w:r>
      <w:r w:rsidRPr="004755F2">
        <w:t>Tab</w:t>
      </w:r>
      <w:r w:rsidRPr="004755F2">
        <w:t>键移动当前焦点至</w:t>
      </w:r>
      <w:r w:rsidRPr="004755F2">
        <w:t>login</w:t>
      </w:r>
      <w:r w:rsidRPr="004755F2">
        <w:t>按钮后敲击</w:t>
      </w:r>
      <w:r w:rsidRPr="004755F2">
        <w:t>enter</w:t>
      </w:r>
      <w:r w:rsidRPr="004755F2">
        <w:t>键</w:t>
      </w:r>
    </w:p>
    <w:p w:rsidR="00CA0CE8" w:rsidRPr="00CA0CE8" w:rsidRDefault="004755F2" w:rsidP="004F3649">
      <w:pPr>
        <w:rPr>
          <w:lang w:eastAsia="zh-CN"/>
        </w:rPr>
      </w:pPr>
      <w:r>
        <w:rPr>
          <w:rFonts w:hint="eastAsia"/>
          <w:lang w:eastAsia="zh-CN"/>
        </w:rPr>
        <w:t>4</w:t>
      </w:r>
      <w:r w:rsidR="004F3649">
        <w:rPr>
          <w:rFonts w:hint="eastAsia"/>
          <w:lang w:eastAsia="zh-CN"/>
        </w:rPr>
        <w:t xml:space="preserve">) </w:t>
      </w:r>
      <w:r w:rsidR="00F449B6">
        <w:rPr>
          <w:rFonts w:hint="eastAsia"/>
          <w:lang w:eastAsia="zh-CN"/>
        </w:rPr>
        <w:t>预期结果</w:t>
      </w:r>
    </w:p>
    <w:p w:rsidR="0059232E" w:rsidRPr="00BF3B28" w:rsidRDefault="004755F2" w:rsidP="004755F2">
      <w:pPr>
        <w:pStyle w:val="InfoBlue"/>
      </w:pPr>
      <w:r w:rsidRPr="004755F2">
        <w:t>（</w:t>
      </w:r>
      <w:r w:rsidRPr="004755F2">
        <w:t>1</w:t>
      </w:r>
      <w:r w:rsidRPr="004755F2">
        <w:t>）支持鼠标或按</w:t>
      </w:r>
      <w:r w:rsidRPr="004755F2">
        <w:t>Tab</w:t>
      </w:r>
      <w:r w:rsidRPr="004755F2">
        <w:t>键移动当前焦点（</w:t>
      </w:r>
      <w:r w:rsidRPr="004755F2">
        <w:t>2</w:t>
      </w:r>
      <w:r w:rsidRPr="004755F2">
        <w:t>）密码显示为</w:t>
      </w:r>
      <w:r w:rsidRPr="004755F2">
        <w:rPr>
          <w:rFonts w:hint="eastAsia"/>
        </w:rPr>
        <w:t>·</w:t>
      </w:r>
      <w:r w:rsidRPr="004755F2">
        <w:t>（</w:t>
      </w:r>
      <w:r w:rsidRPr="004755F2">
        <w:t>3</w:t>
      </w:r>
      <w:r w:rsidRPr="004755F2">
        <w:t>）支持直接按</w:t>
      </w:r>
      <w:r w:rsidRPr="004755F2">
        <w:t>enter</w:t>
      </w:r>
      <w:r w:rsidRPr="004755F2">
        <w:t>键登录（</w:t>
      </w:r>
      <w:r w:rsidRPr="004755F2">
        <w:t>4</w:t>
      </w:r>
      <w:r w:rsidRPr="004755F2">
        <w:t>）正常登录到系统</w:t>
      </w:r>
      <w:r w:rsidRPr="004755F2">
        <w:rPr>
          <w:rFonts w:hint="eastAsia"/>
        </w:rPr>
        <w:t>的</w:t>
      </w:r>
      <w:r w:rsidRPr="004755F2">
        <w:rPr>
          <w:rFonts w:hint="eastAsia"/>
        </w:rPr>
        <w:t>news</w:t>
      </w:r>
      <w:r w:rsidRPr="004755F2">
        <w:rPr>
          <w:rFonts w:hint="eastAsia"/>
        </w:rPr>
        <w:t>界面，且右上角显示“您好，</w:t>
      </w:r>
      <w:r w:rsidRPr="004755F2">
        <w:rPr>
          <w:rFonts w:hint="eastAsia"/>
        </w:rPr>
        <w:t>test4</w:t>
      </w:r>
      <w:r w:rsidRPr="004755F2">
        <w:rPr>
          <w:rFonts w:hint="eastAsia"/>
        </w:rPr>
        <w:t>！”</w:t>
      </w:r>
    </w:p>
    <w:p w:rsidR="00CA0CE8" w:rsidRPr="00CA0CE8" w:rsidRDefault="004755F2" w:rsidP="004F3649">
      <w:r>
        <w:rPr>
          <w:rFonts w:hint="eastAsia"/>
          <w:lang w:eastAsia="zh-CN"/>
        </w:rPr>
        <w:t>5</w:t>
      </w:r>
      <w:r w:rsidR="004F3649">
        <w:rPr>
          <w:rFonts w:hint="eastAsia"/>
          <w:lang w:eastAsia="zh-CN"/>
        </w:rPr>
        <w:t xml:space="preserve">) </w:t>
      </w:r>
      <w:r>
        <w:rPr>
          <w:rFonts w:hint="eastAsia"/>
          <w:lang w:eastAsia="zh-CN"/>
        </w:rPr>
        <w:t>实际结果</w:t>
      </w:r>
    </w:p>
    <w:p w:rsidR="0059232E" w:rsidRPr="0059232E" w:rsidRDefault="004755F2" w:rsidP="004755F2">
      <w:pPr>
        <w:pStyle w:val="InfoBlue"/>
      </w:pPr>
      <w:r>
        <w:rPr>
          <w:rFonts w:hint="eastAsia"/>
        </w:rPr>
        <w:t>符合预期结果</w:t>
      </w:r>
    </w:p>
    <w:p w:rsidR="004755F2" w:rsidRDefault="004755F2" w:rsidP="004755F2">
      <w:pPr>
        <w:pStyle w:val="2"/>
        <w:rPr>
          <w:lang w:eastAsia="zh-CN"/>
        </w:rPr>
      </w:pPr>
      <w:bookmarkStart w:id="11" w:name="_Toc492845438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 w:rsidR="00BC5AF4">
        <w:rPr>
          <w:lang w:eastAsia="zh-CN"/>
        </w:rPr>
        <w:t>TUD00</w:t>
      </w:r>
      <w:r>
        <w:rPr>
          <w:rFonts w:hint="eastAsia"/>
          <w:lang w:eastAsia="zh-CN"/>
        </w:rPr>
        <w:t>2</w:t>
      </w:r>
      <w:bookmarkEnd w:id="11"/>
    </w:p>
    <w:p w:rsidR="004755F2" w:rsidRPr="00CA0CE8" w:rsidRDefault="004755F2" w:rsidP="004755F2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4755F2" w:rsidRPr="00BF3B28" w:rsidRDefault="004755F2" w:rsidP="004755F2">
      <w:pPr>
        <w:pStyle w:val="InfoBlue"/>
      </w:pPr>
      <w:r w:rsidRPr="004755F2">
        <w:rPr>
          <w:rFonts w:hint="eastAsia"/>
        </w:rPr>
        <w:t>应用被打开，且当前处在登陆界面上</w:t>
      </w:r>
      <w:r>
        <w:rPr>
          <w:rFonts w:hint="eastAsia"/>
        </w:rPr>
        <w:t>。</w:t>
      </w:r>
    </w:p>
    <w:p w:rsidR="004755F2" w:rsidRPr="00CA0CE8" w:rsidRDefault="004755F2" w:rsidP="004755F2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4755F2" w:rsidRPr="00BF3B28" w:rsidRDefault="00A94D06" w:rsidP="004755F2">
      <w:pPr>
        <w:pStyle w:val="InfoBlue"/>
      </w:pPr>
      <w:r>
        <w:rPr>
          <w:rFonts w:hint="eastAsia"/>
        </w:rPr>
        <w:t>选择“学号</w:t>
      </w:r>
      <w:r>
        <w:rPr>
          <w:rFonts w:hint="eastAsia"/>
        </w:rPr>
        <w:t>/</w:t>
      </w:r>
      <w:r>
        <w:rPr>
          <w:rFonts w:hint="eastAsia"/>
        </w:rPr>
        <w:t>工号登录”，输入</w:t>
      </w:r>
      <w:r w:rsidR="00563C37" w:rsidRPr="00563C37">
        <w:rPr>
          <w:rFonts w:hint="eastAsia"/>
        </w:rPr>
        <w:t>错误的用户名：用户名</w:t>
      </w:r>
      <w:r w:rsidR="00563C37" w:rsidRPr="00563C37">
        <w:rPr>
          <w:rFonts w:hint="eastAsia"/>
        </w:rPr>
        <w:t>=xixi</w:t>
      </w:r>
      <w:r w:rsidR="00563C37" w:rsidRPr="00563C37">
        <w:rPr>
          <w:rFonts w:hint="eastAsia"/>
        </w:rPr>
        <w:t>，密码</w:t>
      </w:r>
      <w:r w:rsidR="00563C37" w:rsidRPr="00563C37">
        <w:rPr>
          <w:rFonts w:hint="eastAsia"/>
        </w:rPr>
        <w:t>=123</w:t>
      </w:r>
    </w:p>
    <w:p w:rsidR="004755F2" w:rsidRPr="00CA0CE8" w:rsidRDefault="004755F2" w:rsidP="004755F2">
      <w:pPr>
        <w:rPr>
          <w:lang w:eastAsia="zh-CN"/>
        </w:rPr>
      </w:pPr>
      <w:r>
        <w:rPr>
          <w:rFonts w:hint="eastAsia"/>
          <w:lang w:eastAsia="zh-CN"/>
        </w:rPr>
        <w:t xml:space="preserve">3) </w:t>
      </w:r>
      <w:r>
        <w:rPr>
          <w:rFonts w:hint="eastAsia"/>
          <w:lang w:eastAsia="zh-CN"/>
        </w:rPr>
        <w:t>执行步骤</w:t>
      </w:r>
    </w:p>
    <w:p w:rsidR="004755F2" w:rsidRPr="00BF3B28" w:rsidRDefault="00563C37" w:rsidP="004755F2">
      <w:pPr>
        <w:pStyle w:val="InfoBlue"/>
      </w:pPr>
      <w:r w:rsidRPr="00563C37">
        <w:t>直接敲击</w:t>
      </w:r>
      <w:r w:rsidRPr="00563C37">
        <w:t>enter</w:t>
      </w:r>
      <w:r w:rsidRPr="00563C37">
        <w:t>键或用鼠标单击</w:t>
      </w:r>
      <w:r w:rsidRPr="00563C37">
        <w:t>login</w:t>
      </w:r>
      <w:r w:rsidRPr="00563C37">
        <w:t>按钮或按</w:t>
      </w:r>
      <w:r w:rsidRPr="00563C37">
        <w:t>Tab</w:t>
      </w:r>
      <w:r w:rsidRPr="00563C37">
        <w:t>键移动当前焦点至</w:t>
      </w:r>
      <w:r w:rsidRPr="00563C37">
        <w:t>login</w:t>
      </w:r>
      <w:r w:rsidRPr="00563C37">
        <w:t>按钮后敲击</w:t>
      </w:r>
      <w:r w:rsidRPr="00563C37">
        <w:t>enter</w:t>
      </w:r>
      <w:r w:rsidRPr="00563C37">
        <w:t>键</w:t>
      </w:r>
    </w:p>
    <w:p w:rsidR="004755F2" w:rsidRPr="00CA0CE8" w:rsidRDefault="004755F2" w:rsidP="004755F2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4755F2" w:rsidRPr="00BF3B28" w:rsidRDefault="00563C37" w:rsidP="004755F2">
      <w:pPr>
        <w:pStyle w:val="InfoBlue"/>
      </w:pPr>
      <w:r w:rsidRPr="00563C37">
        <w:t>（</w:t>
      </w:r>
      <w:r w:rsidRPr="00563C37">
        <w:t>1</w:t>
      </w:r>
      <w:r w:rsidRPr="00563C37">
        <w:t>）支持鼠标或按</w:t>
      </w:r>
      <w:r w:rsidRPr="00563C37">
        <w:t>Tab</w:t>
      </w:r>
      <w:r w:rsidRPr="00563C37">
        <w:t>键移动当前焦点（</w:t>
      </w:r>
      <w:r w:rsidRPr="00563C37">
        <w:t>2</w:t>
      </w:r>
      <w:r w:rsidRPr="00563C37">
        <w:t>）密码显示为</w:t>
      </w:r>
      <w:r w:rsidRPr="00563C37">
        <w:rPr>
          <w:rFonts w:hint="eastAsia"/>
        </w:rPr>
        <w:t>·</w:t>
      </w:r>
      <w:r w:rsidRPr="00563C37">
        <w:t>（</w:t>
      </w:r>
      <w:r w:rsidRPr="00563C37">
        <w:t>3</w:t>
      </w:r>
      <w:r w:rsidRPr="00563C37">
        <w:t>）支持直接按</w:t>
      </w:r>
      <w:r w:rsidRPr="00563C37">
        <w:t>enter</w:t>
      </w:r>
      <w:r w:rsidRPr="00563C37">
        <w:t>键登录（</w:t>
      </w:r>
      <w:r w:rsidRPr="00563C37">
        <w:t>4</w:t>
      </w:r>
      <w:r w:rsidRPr="00563C37">
        <w:t>）</w:t>
      </w:r>
      <w:r w:rsidRPr="00563C37">
        <w:rPr>
          <w:rFonts w:hint="eastAsia"/>
        </w:rPr>
        <w:t>不能成功登陆，依然处于登陆界面，且用户栏和密码栏清空</w:t>
      </w:r>
    </w:p>
    <w:p w:rsidR="004755F2" w:rsidRPr="00CA0CE8" w:rsidRDefault="004755F2" w:rsidP="004755F2"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59232E" w:rsidRDefault="004755F2" w:rsidP="00563C37">
      <w:pPr>
        <w:ind w:firstLineChars="400" w:firstLine="800"/>
      </w:pPr>
      <w:r>
        <w:rPr>
          <w:rFonts w:hint="eastAsia"/>
        </w:rPr>
        <w:lastRenderedPageBreak/>
        <w:t>符合预期结果</w:t>
      </w:r>
    </w:p>
    <w:p w:rsidR="00A94D06" w:rsidRDefault="00A94D06" w:rsidP="00A94D06">
      <w:pPr>
        <w:pStyle w:val="2"/>
        <w:rPr>
          <w:lang w:eastAsia="zh-CN"/>
        </w:rPr>
      </w:pPr>
      <w:bookmarkStart w:id="12" w:name="_Toc492845439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 w:rsidR="00BC5AF4">
        <w:rPr>
          <w:lang w:eastAsia="zh-CN"/>
        </w:rPr>
        <w:t>TUD00</w:t>
      </w:r>
      <w:r>
        <w:rPr>
          <w:rFonts w:hint="eastAsia"/>
          <w:lang w:eastAsia="zh-CN"/>
        </w:rPr>
        <w:t>3</w:t>
      </w:r>
      <w:bookmarkEnd w:id="12"/>
    </w:p>
    <w:p w:rsidR="00A94D06" w:rsidRPr="00CA0CE8" w:rsidRDefault="00A94D06" w:rsidP="00A94D06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94D06" w:rsidRPr="00BF3B28" w:rsidRDefault="00A94D06" w:rsidP="00A94D06">
      <w:pPr>
        <w:pStyle w:val="InfoBlue"/>
      </w:pPr>
      <w:r w:rsidRPr="004755F2">
        <w:rPr>
          <w:rFonts w:hint="eastAsia"/>
        </w:rPr>
        <w:t>应用被打开，且当前处在登陆界面上</w:t>
      </w:r>
      <w:r>
        <w:rPr>
          <w:rFonts w:hint="eastAsia"/>
        </w:rPr>
        <w:t>。</w:t>
      </w:r>
    </w:p>
    <w:p w:rsidR="00A94D06" w:rsidRPr="00CA0CE8" w:rsidRDefault="00A94D06" w:rsidP="00A94D06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A94D06" w:rsidRPr="00BF3B28" w:rsidRDefault="00A94D06" w:rsidP="00A94D06">
      <w:pPr>
        <w:pStyle w:val="InfoBlue"/>
      </w:pPr>
      <w:r>
        <w:rPr>
          <w:rFonts w:hint="eastAsia"/>
        </w:rPr>
        <w:t>选择“学号</w:t>
      </w:r>
      <w:r>
        <w:rPr>
          <w:rFonts w:hint="eastAsia"/>
        </w:rPr>
        <w:t>/</w:t>
      </w:r>
      <w:r>
        <w:rPr>
          <w:rFonts w:hint="eastAsia"/>
        </w:rPr>
        <w:t>工号登录”，输入</w:t>
      </w:r>
      <w:r w:rsidRPr="00A94D06">
        <w:rPr>
          <w:rFonts w:hint="eastAsia"/>
        </w:rPr>
        <w:t>正确的用户名和错误的密码：用户</w:t>
      </w:r>
      <w:r w:rsidRPr="00A94D06">
        <w:rPr>
          <w:rFonts w:hint="eastAsia"/>
        </w:rPr>
        <w:t>=test4</w:t>
      </w:r>
      <w:r w:rsidRPr="00A94D06">
        <w:rPr>
          <w:rFonts w:hint="eastAsia"/>
        </w:rPr>
        <w:t>，密码</w:t>
      </w:r>
      <w:r w:rsidRPr="00A94D06">
        <w:rPr>
          <w:rFonts w:hint="eastAsia"/>
        </w:rPr>
        <w:t>=1234</w:t>
      </w:r>
    </w:p>
    <w:p w:rsidR="00A94D06" w:rsidRPr="00CA0CE8" w:rsidRDefault="00A94D06" w:rsidP="00A94D06">
      <w:pPr>
        <w:rPr>
          <w:lang w:eastAsia="zh-CN"/>
        </w:rPr>
      </w:pPr>
      <w:r>
        <w:rPr>
          <w:rFonts w:hint="eastAsia"/>
          <w:lang w:eastAsia="zh-CN"/>
        </w:rPr>
        <w:t xml:space="preserve">3) </w:t>
      </w:r>
      <w:r>
        <w:rPr>
          <w:rFonts w:hint="eastAsia"/>
          <w:lang w:eastAsia="zh-CN"/>
        </w:rPr>
        <w:t>执行步骤</w:t>
      </w:r>
    </w:p>
    <w:p w:rsidR="00A94D06" w:rsidRPr="00BF3B28" w:rsidRDefault="00A94D06" w:rsidP="00A94D06">
      <w:pPr>
        <w:pStyle w:val="InfoBlue"/>
      </w:pPr>
      <w:r w:rsidRPr="00563C37">
        <w:t>直接敲击</w:t>
      </w:r>
      <w:r w:rsidRPr="00563C37">
        <w:t>enter</w:t>
      </w:r>
      <w:r w:rsidRPr="00563C37">
        <w:t>键或用鼠标单击</w:t>
      </w:r>
      <w:r w:rsidRPr="00563C37">
        <w:t>login</w:t>
      </w:r>
      <w:r w:rsidRPr="00563C37">
        <w:t>按钮或按</w:t>
      </w:r>
      <w:r w:rsidRPr="00563C37">
        <w:t>Tab</w:t>
      </w:r>
      <w:r w:rsidRPr="00563C37">
        <w:t>键移动当前焦点至</w:t>
      </w:r>
      <w:r w:rsidRPr="00563C37">
        <w:t>login</w:t>
      </w:r>
      <w:r w:rsidRPr="00563C37">
        <w:t>按钮后敲击</w:t>
      </w:r>
      <w:r w:rsidRPr="00563C37">
        <w:t>enter</w:t>
      </w:r>
      <w:r w:rsidRPr="00563C37">
        <w:t>键</w:t>
      </w:r>
    </w:p>
    <w:p w:rsidR="00A94D06" w:rsidRPr="00CA0CE8" w:rsidRDefault="00A94D06" w:rsidP="00A94D06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A94D06" w:rsidRPr="00BF3B28" w:rsidRDefault="00A94D06" w:rsidP="00A94D06">
      <w:pPr>
        <w:pStyle w:val="InfoBlue"/>
      </w:pPr>
      <w:r w:rsidRPr="00563C37">
        <w:t>（</w:t>
      </w:r>
      <w:r w:rsidRPr="00563C37">
        <w:t>1</w:t>
      </w:r>
      <w:r w:rsidRPr="00563C37">
        <w:t>）支持鼠标或按</w:t>
      </w:r>
      <w:r w:rsidRPr="00563C37">
        <w:t>Tab</w:t>
      </w:r>
      <w:r w:rsidRPr="00563C37">
        <w:t>键移动当前焦点（</w:t>
      </w:r>
      <w:r w:rsidRPr="00563C37">
        <w:t>2</w:t>
      </w:r>
      <w:r w:rsidRPr="00563C37">
        <w:t>）密码显示为</w:t>
      </w:r>
      <w:r w:rsidRPr="00563C37">
        <w:rPr>
          <w:rFonts w:hint="eastAsia"/>
        </w:rPr>
        <w:t>·</w:t>
      </w:r>
      <w:r w:rsidRPr="00563C37">
        <w:t>（</w:t>
      </w:r>
      <w:r w:rsidRPr="00563C37">
        <w:t>3</w:t>
      </w:r>
      <w:r w:rsidRPr="00563C37">
        <w:t>）支持直接按</w:t>
      </w:r>
      <w:r w:rsidRPr="00563C37">
        <w:t>enter</w:t>
      </w:r>
      <w:r w:rsidRPr="00563C37">
        <w:t>键登录（</w:t>
      </w:r>
      <w:r w:rsidRPr="00563C37">
        <w:t>4</w:t>
      </w:r>
      <w:r w:rsidRPr="00563C37">
        <w:t>）</w:t>
      </w:r>
      <w:r w:rsidRPr="00563C37">
        <w:rPr>
          <w:rFonts w:hint="eastAsia"/>
        </w:rPr>
        <w:t>不能成功登陆，依然处于登陆界面，且用户栏和密码栏清空</w:t>
      </w:r>
    </w:p>
    <w:p w:rsidR="00A94D06" w:rsidRPr="00CA0CE8" w:rsidRDefault="00A94D06" w:rsidP="00A94D06"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A94D06" w:rsidRDefault="00A94D06" w:rsidP="00A94D06">
      <w:pPr>
        <w:ind w:firstLineChars="400" w:firstLine="800"/>
      </w:pPr>
      <w:r>
        <w:rPr>
          <w:rFonts w:hint="eastAsia"/>
        </w:rPr>
        <w:t>符合预期结果</w:t>
      </w:r>
    </w:p>
    <w:p w:rsidR="00A94D06" w:rsidRDefault="00A94D06" w:rsidP="00A94D06">
      <w:pPr>
        <w:pStyle w:val="2"/>
        <w:rPr>
          <w:lang w:eastAsia="zh-CN"/>
        </w:rPr>
      </w:pPr>
      <w:bookmarkStart w:id="13" w:name="_Toc492845440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 w:rsidR="00BC5AF4">
        <w:rPr>
          <w:lang w:eastAsia="zh-CN"/>
        </w:rPr>
        <w:t>TUD00</w:t>
      </w:r>
      <w:r>
        <w:rPr>
          <w:rFonts w:hint="eastAsia"/>
          <w:lang w:eastAsia="zh-CN"/>
        </w:rPr>
        <w:t>4</w:t>
      </w:r>
      <w:bookmarkEnd w:id="13"/>
    </w:p>
    <w:p w:rsidR="00A94D06" w:rsidRPr="00CA0CE8" w:rsidRDefault="00A94D06" w:rsidP="00A94D06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94D06" w:rsidRPr="00BF3B28" w:rsidRDefault="00A94D06" w:rsidP="00A94D06">
      <w:pPr>
        <w:pStyle w:val="InfoBlue"/>
      </w:pPr>
      <w:r w:rsidRPr="004755F2">
        <w:rPr>
          <w:rFonts w:hint="eastAsia"/>
        </w:rPr>
        <w:t>应用被打开，且当前处在登陆界面上</w:t>
      </w:r>
      <w:r>
        <w:rPr>
          <w:rFonts w:hint="eastAsia"/>
        </w:rPr>
        <w:t>。</w:t>
      </w:r>
    </w:p>
    <w:p w:rsidR="00A94D06" w:rsidRPr="00CA0CE8" w:rsidRDefault="00A94D06" w:rsidP="00A94D06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A94D06" w:rsidRPr="00BF3B28" w:rsidRDefault="00A94D06" w:rsidP="00A94D06">
      <w:pPr>
        <w:pStyle w:val="InfoBlue"/>
      </w:pPr>
      <w:r>
        <w:rPr>
          <w:rFonts w:hint="eastAsia"/>
        </w:rPr>
        <w:t>选择“学号</w:t>
      </w:r>
      <w:r>
        <w:rPr>
          <w:rFonts w:hint="eastAsia"/>
        </w:rPr>
        <w:t>/</w:t>
      </w:r>
      <w:r>
        <w:rPr>
          <w:rFonts w:hint="eastAsia"/>
        </w:rPr>
        <w:t>工号登录”，用户名和密码都为空</w:t>
      </w:r>
    </w:p>
    <w:p w:rsidR="00A94D06" w:rsidRPr="00CA0CE8" w:rsidRDefault="00A94D06" w:rsidP="00A94D06">
      <w:pPr>
        <w:rPr>
          <w:lang w:eastAsia="zh-CN"/>
        </w:rPr>
      </w:pPr>
      <w:r>
        <w:rPr>
          <w:rFonts w:hint="eastAsia"/>
          <w:lang w:eastAsia="zh-CN"/>
        </w:rPr>
        <w:t xml:space="preserve">3) </w:t>
      </w:r>
      <w:r>
        <w:rPr>
          <w:rFonts w:hint="eastAsia"/>
          <w:lang w:eastAsia="zh-CN"/>
        </w:rPr>
        <w:t>执行步骤</w:t>
      </w:r>
    </w:p>
    <w:p w:rsidR="00A94D06" w:rsidRPr="00BF3B28" w:rsidRDefault="00A94D06" w:rsidP="00A94D06">
      <w:pPr>
        <w:pStyle w:val="InfoBlue"/>
      </w:pPr>
      <w:r w:rsidRPr="00563C37">
        <w:t>直接敲击</w:t>
      </w:r>
      <w:r w:rsidRPr="00563C37">
        <w:t>enter</w:t>
      </w:r>
      <w:r w:rsidRPr="00563C37">
        <w:t>键或用鼠标单击</w:t>
      </w:r>
      <w:r w:rsidRPr="00563C37">
        <w:t>login</w:t>
      </w:r>
      <w:r w:rsidRPr="00563C37">
        <w:t>按钮或按</w:t>
      </w:r>
      <w:r w:rsidRPr="00563C37">
        <w:t>Tab</w:t>
      </w:r>
      <w:r w:rsidRPr="00563C37">
        <w:t>键移动当前焦点至</w:t>
      </w:r>
      <w:r w:rsidRPr="00563C37">
        <w:t>login</w:t>
      </w:r>
      <w:r w:rsidRPr="00563C37">
        <w:t>按钮后敲击</w:t>
      </w:r>
      <w:r w:rsidRPr="00563C37">
        <w:t>enter</w:t>
      </w:r>
      <w:r w:rsidRPr="00563C37">
        <w:t>键</w:t>
      </w:r>
    </w:p>
    <w:p w:rsidR="00A94D06" w:rsidRPr="00CA0CE8" w:rsidRDefault="00A94D06" w:rsidP="00A94D06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A94D06" w:rsidRPr="00BF3B28" w:rsidRDefault="00A94D06" w:rsidP="00A94D06">
      <w:pPr>
        <w:pStyle w:val="InfoBlue"/>
      </w:pPr>
      <w:r w:rsidRPr="00563C37">
        <w:t>（</w:t>
      </w:r>
      <w:r w:rsidRPr="00563C37">
        <w:t>1</w:t>
      </w:r>
      <w:r w:rsidRPr="00563C37">
        <w:t>）支持鼠标或按</w:t>
      </w:r>
      <w:r w:rsidRPr="00563C37">
        <w:t>Tab</w:t>
      </w:r>
      <w:r w:rsidR="00DE3052">
        <w:t>键移动当前焦点</w:t>
      </w:r>
      <w:r w:rsidRPr="00563C37">
        <w:t>（</w:t>
      </w:r>
      <w:r w:rsidR="00DE3052">
        <w:rPr>
          <w:rFonts w:hint="eastAsia"/>
        </w:rPr>
        <w:t>2</w:t>
      </w:r>
      <w:r w:rsidRPr="00563C37">
        <w:t>）支持直接按</w:t>
      </w:r>
      <w:r w:rsidRPr="00563C37">
        <w:t>enter</w:t>
      </w:r>
      <w:r w:rsidRPr="00563C37">
        <w:t>键登录（</w:t>
      </w:r>
      <w:r w:rsidR="00DE3052">
        <w:rPr>
          <w:rFonts w:hint="eastAsia"/>
        </w:rPr>
        <w:t>3</w:t>
      </w:r>
      <w:r w:rsidRPr="00563C37">
        <w:t>）</w:t>
      </w:r>
      <w:r w:rsidRPr="00563C37">
        <w:rPr>
          <w:rFonts w:hint="eastAsia"/>
        </w:rPr>
        <w:t>不能成功登陆，依然处于登陆界面，且用户栏和密码栏清空</w:t>
      </w:r>
    </w:p>
    <w:p w:rsidR="00A94D06" w:rsidRPr="00CA0CE8" w:rsidRDefault="00A94D06" w:rsidP="00A94D06"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A94D06" w:rsidRDefault="00A94D06" w:rsidP="00A94D06">
      <w:pPr>
        <w:ind w:firstLineChars="400" w:firstLine="800"/>
      </w:pPr>
      <w:r>
        <w:rPr>
          <w:rFonts w:hint="eastAsia"/>
        </w:rPr>
        <w:t>符合预期结果</w:t>
      </w:r>
    </w:p>
    <w:p w:rsidR="00A94D06" w:rsidRDefault="00A94D06" w:rsidP="00A94D06">
      <w:pPr>
        <w:pStyle w:val="2"/>
        <w:rPr>
          <w:lang w:eastAsia="zh-CN"/>
        </w:rPr>
      </w:pPr>
      <w:bookmarkStart w:id="14" w:name="_Toc492845441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 w:rsidR="00BC5AF4">
        <w:rPr>
          <w:lang w:eastAsia="zh-CN"/>
        </w:rPr>
        <w:t>TUD00</w:t>
      </w:r>
      <w:r>
        <w:rPr>
          <w:rFonts w:hint="eastAsia"/>
          <w:lang w:eastAsia="zh-CN"/>
        </w:rPr>
        <w:t>5</w:t>
      </w:r>
      <w:bookmarkEnd w:id="14"/>
    </w:p>
    <w:p w:rsidR="00A94D06" w:rsidRPr="00CA0CE8" w:rsidRDefault="00A94D06" w:rsidP="00A94D06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94D06" w:rsidRPr="00BF3B28" w:rsidRDefault="00A94D06" w:rsidP="00A94D06">
      <w:pPr>
        <w:pStyle w:val="InfoBlue"/>
      </w:pPr>
      <w:r w:rsidRPr="004755F2">
        <w:rPr>
          <w:rFonts w:hint="eastAsia"/>
        </w:rPr>
        <w:t>应用被打开，且当前处在登陆界面上</w:t>
      </w:r>
      <w:r>
        <w:rPr>
          <w:rFonts w:hint="eastAsia"/>
        </w:rPr>
        <w:t>。</w:t>
      </w:r>
    </w:p>
    <w:p w:rsidR="00A94D06" w:rsidRPr="00CA0CE8" w:rsidRDefault="00A94D06" w:rsidP="00A94D06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DE3052" w:rsidRDefault="00A94D06" w:rsidP="00DE3052">
      <w:pPr>
        <w:pStyle w:val="InfoBlue"/>
      </w:pPr>
      <w:r>
        <w:rPr>
          <w:rFonts w:hint="eastAsia"/>
        </w:rPr>
        <w:t>选择“学号</w:t>
      </w:r>
      <w:r>
        <w:rPr>
          <w:rFonts w:hint="eastAsia"/>
        </w:rPr>
        <w:t>/</w:t>
      </w:r>
      <w:r>
        <w:rPr>
          <w:rFonts w:hint="eastAsia"/>
        </w:rPr>
        <w:t>工号登录”，</w:t>
      </w:r>
      <w:r w:rsidR="00DE3052">
        <w:rPr>
          <w:rFonts w:hint="eastAsia"/>
        </w:rPr>
        <w:t>输入</w:t>
      </w:r>
      <w:r w:rsidR="00DE3052" w:rsidRPr="00DE3052">
        <w:rPr>
          <w:rFonts w:hint="eastAsia"/>
        </w:rPr>
        <w:t>正确的用户名，密码为空：用户名</w:t>
      </w:r>
      <w:r w:rsidR="00DE3052" w:rsidRPr="00DE3052">
        <w:rPr>
          <w:rFonts w:hint="eastAsia"/>
        </w:rPr>
        <w:t xml:space="preserve">=loumoon </w:t>
      </w:r>
    </w:p>
    <w:p w:rsidR="00A94D06" w:rsidRPr="00CA0CE8" w:rsidRDefault="00A94D06" w:rsidP="00DE3052">
      <w:pPr>
        <w:pStyle w:val="InfoBlue"/>
        <w:ind w:left="0"/>
      </w:pPr>
      <w:r>
        <w:rPr>
          <w:rFonts w:hint="eastAsia"/>
        </w:rPr>
        <w:t xml:space="preserve">3) </w:t>
      </w:r>
      <w:r>
        <w:rPr>
          <w:rFonts w:hint="eastAsia"/>
        </w:rPr>
        <w:t>执行步骤</w:t>
      </w:r>
    </w:p>
    <w:p w:rsidR="00A94D06" w:rsidRPr="00BF3B28" w:rsidRDefault="00A94D06" w:rsidP="00A94D06">
      <w:pPr>
        <w:pStyle w:val="InfoBlue"/>
      </w:pPr>
      <w:r w:rsidRPr="00563C37">
        <w:t>直接敲击</w:t>
      </w:r>
      <w:r w:rsidRPr="00563C37">
        <w:t>enter</w:t>
      </w:r>
      <w:r w:rsidRPr="00563C37">
        <w:t>键或用鼠标单击</w:t>
      </w:r>
      <w:r w:rsidRPr="00563C37">
        <w:t>login</w:t>
      </w:r>
      <w:r w:rsidRPr="00563C37">
        <w:t>按钮或按</w:t>
      </w:r>
      <w:r w:rsidRPr="00563C37">
        <w:t>Tab</w:t>
      </w:r>
      <w:r w:rsidRPr="00563C37">
        <w:t>键移动当前焦点至</w:t>
      </w:r>
      <w:r w:rsidRPr="00563C37">
        <w:t>login</w:t>
      </w:r>
      <w:r w:rsidRPr="00563C37">
        <w:t>按钮后敲击</w:t>
      </w:r>
      <w:r w:rsidRPr="00563C37">
        <w:t>enter</w:t>
      </w:r>
      <w:r w:rsidRPr="00563C37">
        <w:t>键</w:t>
      </w:r>
    </w:p>
    <w:p w:rsidR="00A94D06" w:rsidRPr="00CA0CE8" w:rsidRDefault="00A94D06" w:rsidP="00A94D06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A94D06" w:rsidRPr="00BF3B28" w:rsidRDefault="00A94D06" w:rsidP="00A94D06">
      <w:pPr>
        <w:pStyle w:val="InfoBlue"/>
      </w:pPr>
      <w:r w:rsidRPr="00563C37">
        <w:t>（</w:t>
      </w:r>
      <w:r w:rsidRPr="00563C37">
        <w:t>1</w:t>
      </w:r>
      <w:r w:rsidRPr="00563C37">
        <w:t>）支持鼠标或按</w:t>
      </w:r>
      <w:r w:rsidRPr="00563C37">
        <w:t>Tab</w:t>
      </w:r>
      <w:r w:rsidRPr="00563C37">
        <w:t>键移动当前焦点（</w:t>
      </w:r>
      <w:r w:rsidR="00DE3052">
        <w:rPr>
          <w:rFonts w:hint="eastAsia"/>
        </w:rPr>
        <w:t>2</w:t>
      </w:r>
      <w:r w:rsidRPr="00563C37">
        <w:t>）支持直接按</w:t>
      </w:r>
      <w:r w:rsidRPr="00563C37">
        <w:t>enter</w:t>
      </w:r>
      <w:r w:rsidRPr="00563C37">
        <w:t>键登录（</w:t>
      </w:r>
      <w:r w:rsidR="00DE3052">
        <w:rPr>
          <w:rFonts w:hint="eastAsia"/>
        </w:rPr>
        <w:t>3</w:t>
      </w:r>
      <w:r w:rsidRPr="00563C37">
        <w:t>）</w:t>
      </w:r>
      <w:r w:rsidRPr="00563C37">
        <w:rPr>
          <w:rFonts w:hint="eastAsia"/>
        </w:rPr>
        <w:t>不能成功登陆，依然处于登陆界面，且用户栏和密码栏清空</w:t>
      </w:r>
    </w:p>
    <w:p w:rsidR="00A94D06" w:rsidRPr="00CA0CE8" w:rsidRDefault="00A94D06" w:rsidP="00A94D06"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A94D06" w:rsidRDefault="00A94D06" w:rsidP="00A94D06">
      <w:pPr>
        <w:ind w:firstLineChars="400" w:firstLine="800"/>
      </w:pPr>
      <w:r>
        <w:rPr>
          <w:rFonts w:hint="eastAsia"/>
        </w:rPr>
        <w:t>符合预期结果</w:t>
      </w:r>
    </w:p>
    <w:p w:rsidR="00DE3052" w:rsidRDefault="00DE3052" w:rsidP="00DE3052">
      <w:pPr>
        <w:pStyle w:val="2"/>
        <w:rPr>
          <w:lang w:eastAsia="zh-CN"/>
        </w:rPr>
      </w:pPr>
      <w:bookmarkStart w:id="15" w:name="_Toc492845442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 w:rsidR="00BC5AF4">
        <w:rPr>
          <w:lang w:eastAsia="zh-CN"/>
        </w:rPr>
        <w:t>TUD00</w:t>
      </w:r>
      <w:r>
        <w:rPr>
          <w:rFonts w:hint="eastAsia"/>
          <w:lang w:eastAsia="zh-CN"/>
        </w:rPr>
        <w:t>6</w:t>
      </w:r>
      <w:bookmarkEnd w:id="15"/>
    </w:p>
    <w:p w:rsidR="00DE3052" w:rsidRPr="00CA0CE8" w:rsidRDefault="00DE3052" w:rsidP="00DE3052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DE3052" w:rsidRPr="00BF3B28" w:rsidRDefault="00DE3052" w:rsidP="00DE3052">
      <w:pPr>
        <w:pStyle w:val="InfoBlue"/>
      </w:pPr>
      <w:r w:rsidRPr="004755F2">
        <w:rPr>
          <w:rFonts w:hint="eastAsia"/>
        </w:rPr>
        <w:t>应用被打开，且当前处在登陆界面上</w:t>
      </w:r>
      <w:r>
        <w:rPr>
          <w:rFonts w:hint="eastAsia"/>
        </w:rPr>
        <w:t>。</w:t>
      </w:r>
    </w:p>
    <w:p w:rsidR="00DE3052" w:rsidRPr="00CA0CE8" w:rsidRDefault="00DE3052" w:rsidP="00DE3052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2) </w:t>
      </w:r>
      <w:r>
        <w:rPr>
          <w:rFonts w:hint="eastAsia"/>
          <w:lang w:eastAsia="zh-CN"/>
        </w:rPr>
        <w:t>测试输入</w:t>
      </w:r>
    </w:p>
    <w:p w:rsidR="00DE3052" w:rsidRDefault="00DE3052" w:rsidP="00DE3052">
      <w:pPr>
        <w:pStyle w:val="InfoBlue"/>
      </w:pPr>
      <w:r>
        <w:rPr>
          <w:rFonts w:hint="eastAsia"/>
        </w:rPr>
        <w:t>选择“班级登录”，从下拉框中选择“高一”、“高一（</w:t>
      </w:r>
      <w:r>
        <w:rPr>
          <w:rFonts w:hint="eastAsia"/>
        </w:rPr>
        <w:t>3</w:t>
      </w:r>
      <w:r>
        <w:rPr>
          <w:rFonts w:hint="eastAsia"/>
        </w:rPr>
        <w:t>）班”，输入正确密码</w:t>
      </w:r>
      <w:r>
        <w:rPr>
          <w:rFonts w:hint="eastAsia"/>
        </w:rPr>
        <w:t>333</w:t>
      </w:r>
    </w:p>
    <w:p w:rsidR="00DE3052" w:rsidRPr="00CA0CE8" w:rsidRDefault="00DE3052" w:rsidP="00DE3052">
      <w:pPr>
        <w:pStyle w:val="InfoBlue"/>
        <w:ind w:left="0"/>
      </w:pPr>
      <w:r>
        <w:rPr>
          <w:rFonts w:hint="eastAsia"/>
        </w:rPr>
        <w:t xml:space="preserve">3) </w:t>
      </w:r>
      <w:r>
        <w:rPr>
          <w:rFonts w:hint="eastAsia"/>
        </w:rPr>
        <w:t>执行步骤</w:t>
      </w:r>
    </w:p>
    <w:p w:rsidR="00DE3052" w:rsidRPr="00BF3B28" w:rsidRDefault="00DE3052" w:rsidP="00DE3052">
      <w:pPr>
        <w:pStyle w:val="InfoBlue"/>
      </w:pPr>
      <w:r w:rsidRPr="00563C37">
        <w:t>直接敲击</w:t>
      </w:r>
      <w:r w:rsidRPr="00563C37">
        <w:t>enter</w:t>
      </w:r>
      <w:r w:rsidRPr="00563C37">
        <w:t>键或用鼠标单击</w:t>
      </w:r>
      <w:r w:rsidRPr="00563C37">
        <w:t>login</w:t>
      </w:r>
      <w:r w:rsidRPr="00563C37">
        <w:t>按钮或按</w:t>
      </w:r>
      <w:r w:rsidRPr="00563C37">
        <w:t>Tab</w:t>
      </w:r>
      <w:r w:rsidRPr="00563C37">
        <w:t>键移动当前焦点至</w:t>
      </w:r>
      <w:r w:rsidRPr="00563C37">
        <w:t>login</w:t>
      </w:r>
      <w:r w:rsidRPr="00563C37">
        <w:t>按钮后敲击</w:t>
      </w:r>
      <w:r w:rsidRPr="00563C37">
        <w:t>enter</w:t>
      </w:r>
      <w:r w:rsidRPr="00563C37">
        <w:t>键</w:t>
      </w:r>
    </w:p>
    <w:p w:rsidR="00DE3052" w:rsidRPr="00CA0CE8" w:rsidRDefault="00DE3052" w:rsidP="00DE3052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DE3052" w:rsidRPr="00BF3B28" w:rsidRDefault="00DE3052" w:rsidP="00DE3052">
      <w:pPr>
        <w:pStyle w:val="InfoBlue"/>
      </w:pPr>
      <w:r w:rsidRPr="00DE3052">
        <w:t>（</w:t>
      </w:r>
      <w:r w:rsidRPr="00DE3052">
        <w:t>1</w:t>
      </w:r>
      <w:r w:rsidRPr="00DE3052">
        <w:t>）支持鼠标或按</w:t>
      </w:r>
      <w:r w:rsidRPr="00DE3052">
        <w:t>Tab</w:t>
      </w:r>
      <w:r w:rsidRPr="00DE3052">
        <w:t>键移动当前焦点（</w:t>
      </w:r>
      <w:r w:rsidRPr="00DE3052">
        <w:t>2</w:t>
      </w:r>
      <w:r w:rsidRPr="00DE3052">
        <w:t>）密码显示为</w:t>
      </w:r>
      <w:r w:rsidRPr="00DE3052">
        <w:rPr>
          <w:rFonts w:hint="eastAsia"/>
        </w:rPr>
        <w:t>·</w:t>
      </w:r>
      <w:r w:rsidRPr="00DE3052">
        <w:t>（</w:t>
      </w:r>
      <w:r w:rsidRPr="00DE3052">
        <w:t>3</w:t>
      </w:r>
      <w:r w:rsidRPr="00DE3052">
        <w:t>）支持直接按</w:t>
      </w:r>
      <w:r w:rsidRPr="00DE3052">
        <w:t>enter</w:t>
      </w:r>
      <w:r w:rsidRPr="00DE3052">
        <w:t>键登录（</w:t>
      </w:r>
      <w:r w:rsidRPr="00DE3052">
        <w:t>4</w:t>
      </w:r>
      <w:r w:rsidRPr="00DE3052">
        <w:t>）正常登录到系统</w:t>
      </w:r>
      <w:r w:rsidRPr="00DE3052">
        <w:rPr>
          <w:rFonts w:hint="eastAsia"/>
        </w:rPr>
        <w:t>的</w:t>
      </w:r>
      <w:r w:rsidRPr="00DE3052">
        <w:rPr>
          <w:rFonts w:hint="eastAsia"/>
        </w:rPr>
        <w:t>news</w:t>
      </w:r>
      <w:r w:rsidRPr="00DE3052">
        <w:rPr>
          <w:rFonts w:hint="eastAsia"/>
        </w:rPr>
        <w:t>界面，且右上角显示“您好，</w:t>
      </w:r>
      <w:r>
        <w:rPr>
          <w:rFonts w:hint="eastAsia"/>
        </w:rPr>
        <w:t>g1c3</w:t>
      </w:r>
      <w:r w:rsidRPr="00DE3052">
        <w:rPr>
          <w:rFonts w:hint="eastAsia"/>
        </w:rPr>
        <w:t>！”</w:t>
      </w:r>
    </w:p>
    <w:p w:rsidR="00DE3052" w:rsidRPr="00CA0CE8" w:rsidRDefault="00DE3052" w:rsidP="00DE3052"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A94D06" w:rsidRDefault="00DE3052" w:rsidP="00DE3052">
      <w:pPr>
        <w:ind w:firstLineChars="400" w:firstLine="800"/>
      </w:pPr>
      <w:r>
        <w:rPr>
          <w:rFonts w:hint="eastAsia"/>
        </w:rPr>
        <w:t>符合预期结果</w:t>
      </w:r>
    </w:p>
    <w:p w:rsidR="00DE3052" w:rsidRDefault="00DE3052" w:rsidP="00DE3052">
      <w:pPr>
        <w:pStyle w:val="2"/>
        <w:rPr>
          <w:lang w:eastAsia="zh-CN"/>
        </w:rPr>
      </w:pPr>
      <w:bookmarkStart w:id="16" w:name="_Toc492845443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 w:rsidR="00BC5AF4">
        <w:rPr>
          <w:lang w:eastAsia="zh-CN"/>
        </w:rPr>
        <w:t>TUD00</w:t>
      </w:r>
      <w:r>
        <w:rPr>
          <w:rFonts w:hint="eastAsia"/>
          <w:lang w:eastAsia="zh-CN"/>
        </w:rPr>
        <w:t>7</w:t>
      </w:r>
      <w:bookmarkEnd w:id="16"/>
    </w:p>
    <w:p w:rsidR="00DE3052" w:rsidRPr="00CA0CE8" w:rsidRDefault="00DE3052" w:rsidP="00DE3052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DE3052" w:rsidRPr="00BF3B28" w:rsidRDefault="00DE3052" w:rsidP="00DE3052">
      <w:pPr>
        <w:pStyle w:val="InfoBlue"/>
      </w:pPr>
      <w:r w:rsidRPr="004755F2">
        <w:rPr>
          <w:rFonts w:hint="eastAsia"/>
        </w:rPr>
        <w:t>应用被打开，且当前处在登陆界面上</w:t>
      </w:r>
      <w:r>
        <w:rPr>
          <w:rFonts w:hint="eastAsia"/>
        </w:rPr>
        <w:t>。</w:t>
      </w:r>
    </w:p>
    <w:p w:rsidR="00DE3052" w:rsidRPr="00CA0CE8" w:rsidRDefault="00DE3052" w:rsidP="00DE3052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DE3052" w:rsidRDefault="00DE3052" w:rsidP="00DE3052">
      <w:pPr>
        <w:pStyle w:val="InfoBlue"/>
      </w:pPr>
      <w:r>
        <w:rPr>
          <w:rFonts w:hint="eastAsia"/>
        </w:rPr>
        <w:t>选择“班级登录”，从下拉框中选择“高一”、“高一（</w:t>
      </w:r>
      <w:r>
        <w:rPr>
          <w:rFonts w:hint="eastAsia"/>
        </w:rPr>
        <w:t>3</w:t>
      </w:r>
      <w:r>
        <w:rPr>
          <w:rFonts w:hint="eastAsia"/>
        </w:rPr>
        <w:t>）班”，输入错误密码</w:t>
      </w:r>
      <w:r>
        <w:rPr>
          <w:rFonts w:hint="eastAsia"/>
        </w:rPr>
        <w:t>111</w:t>
      </w:r>
    </w:p>
    <w:p w:rsidR="00DE3052" w:rsidRPr="00CA0CE8" w:rsidRDefault="00DE3052" w:rsidP="00DE3052">
      <w:pPr>
        <w:pStyle w:val="InfoBlue"/>
        <w:ind w:left="0"/>
      </w:pPr>
      <w:r>
        <w:rPr>
          <w:rFonts w:hint="eastAsia"/>
        </w:rPr>
        <w:t xml:space="preserve">3) </w:t>
      </w:r>
      <w:r>
        <w:rPr>
          <w:rFonts w:hint="eastAsia"/>
        </w:rPr>
        <w:t>执行步骤</w:t>
      </w:r>
    </w:p>
    <w:p w:rsidR="00DE3052" w:rsidRPr="00BF3B28" w:rsidRDefault="00DE3052" w:rsidP="00DE3052">
      <w:pPr>
        <w:pStyle w:val="InfoBlue"/>
      </w:pPr>
      <w:r w:rsidRPr="00563C37">
        <w:t>直接敲击</w:t>
      </w:r>
      <w:r w:rsidRPr="00563C37">
        <w:t>enter</w:t>
      </w:r>
      <w:r w:rsidRPr="00563C37">
        <w:t>键或用鼠标单击</w:t>
      </w:r>
      <w:r w:rsidRPr="00563C37">
        <w:t>login</w:t>
      </w:r>
      <w:r w:rsidRPr="00563C37">
        <w:t>按钮或按</w:t>
      </w:r>
      <w:r w:rsidRPr="00563C37">
        <w:t>Tab</w:t>
      </w:r>
      <w:r w:rsidRPr="00563C37">
        <w:t>键移动当前焦点至</w:t>
      </w:r>
      <w:r w:rsidRPr="00563C37">
        <w:t>login</w:t>
      </w:r>
      <w:r w:rsidRPr="00563C37">
        <w:t>按钮后敲击</w:t>
      </w:r>
      <w:r w:rsidRPr="00563C37">
        <w:t>enter</w:t>
      </w:r>
      <w:r w:rsidRPr="00563C37">
        <w:t>键</w:t>
      </w:r>
    </w:p>
    <w:p w:rsidR="00DE3052" w:rsidRPr="00CA0CE8" w:rsidRDefault="00DE3052" w:rsidP="00DE3052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DE3052" w:rsidRPr="00BF3B28" w:rsidRDefault="00DE3052" w:rsidP="00DE3052">
      <w:pPr>
        <w:pStyle w:val="InfoBlue"/>
      </w:pPr>
      <w:r w:rsidRPr="00DE3052">
        <w:t>（</w:t>
      </w:r>
      <w:r w:rsidRPr="00DE3052">
        <w:t>1</w:t>
      </w:r>
      <w:r w:rsidRPr="00DE3052">
        <w:t>）支持鼠标或按</w:t>
      </w:r>
      <w:r w:rsidRPr="00DE3052">
        <w:t>Tab</w:t>
      </w:r>
      <w:r w:rsidRPr="00DE3052">
        <w:t>键移动当前焦点（</w:t>
      </w:r>
      <w:r w:rsidRPr="00DE3052">
        <w:t>2</w:t>
      </w:r>
      <w:r w:rsidRPr="00DE3052">
        <w:t>）密码显示为</w:t>
      </w:r>
      <w:r w:rsidRPr="00DE3052">
        <w:rPr>
          <w:rFonts w:hint="eastAsia"/>
        </w:rPr>
        <w:t>·</w:t>
      </w:r>
      <w:r w:rsidRPr="00DE3052">
        <w:t>（</w:t>
      </w:r>
      <w:r w:rsidRPr="00DE3052">
        <w:t>3</w:t>
      </w:r>
      <w:r w:rsidRPr="00DE3052">
        <w:t>）支持直接按</w:t>
      </w:r>
      <w:r w:rsidRPr="00DE3052">
        <w:t>enter</w:t>
      </w:r>
      <w:r w:rsidRPr="00DE3052">
        <w:t>键登录（</w:t>
      </w:r>
      <w:r w:rsidRPr="00DE3052">
        <w:t>4</w:t>
      </w:r>
      <w:r w:rsidRPr="00DE3052">
        <w:t>）</w:t>
      </w:r>
      <w:r w:rsidRPr="00DE3052">
        <w:rPr>
          <w:rFonts w:hint="eastAsia"/>
        </w:rPr>
        <w:t>不能</w:t>
      </w:r>
      <w:r w:rsidRPr="00DE3052">
        <w:t>正常登录到系统</w:t>
      </w:r>
      <w:r>
        <w:rPr>
          <w:rFonts w:hint="eastAsia"/>
        </w:rPr>
        <w:t>，依然处于登陆界面，</w:t>
      </w:r>
      <w:proofErr w:type="gramStart"/>
      <w:r>
        <w:rPr>
          <w:rFonts w:hint="eastAsia"/>
        </w:rPr>
        <w:t>且单选</w:t>
      </w:r>
      <w:proofErr w:type="gramEnd"/>
      <w:r>
        <w:rPr>
          <w:rFonts w:hint="eastAsia"/>
        </w:rPr>
        <w:t>按钮回到默认值“学号</w:t>
      </w:r>
      <w:r>
        <w:rPr>
          <w:rFonts w:hint="eastAsia"/>
        </w:rPr>
        <w:t>/</w:t>
      </w:r>
      <w:r>
        <w:rPr>
          <w:rFonts w:hint="eastAsia"/>
        </w:rPr>
        <w:t>工号登录</w:t>
      </w:r>
      <w:r w:rsidRPr="00DE3052">
        <w:rPr>
          <w:rFonts w:hint="eastAsia"/>
        </w:rPr>
        <w:t>”，用户栏与密码栏为空</w:t>
      </w:r>
    </w:p>
    <w:p w:rsidR="00DE3052" w:rsidRPr="00CA0CE8" w:rsidRDefault="00DE3052" w:rsidP="00DE3052">
      <w:pPr>
        <w:rPr>
          <w:lang w:eastAsia="zh-CN"/>
        </w:rPr>
      </w:pPr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DE3052" w:rsidRDefault="00DE3052" w:rsidP="00DE3052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符合预期结果</w:t>
      </w:r>
    </w:p>
    <w:p w:rsidR="006915C2" w:rsidRDefault="006915C2" w:rsidP="006915C2">
      <w:pPr>
        <w:pStyle w:val="2"/>
        <w:rPr>
          <w:lang w:eastAsia="zh-CN"/>
        </w:rPr>
      </w:pPr>
      <w:bookmarkStart w:id="17" w:name="_Toc492845444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 w:rsidR="00BC5AF4">
        <w:rPr>
          <w:lang w:eastAsia="zh-CN"/>
        </w:rPr>
        <w:t>TUD00</w:t>
      </w:r>
      <w:r>
        <w:rPr>
          <w:rFonts w:hint="eastAsia"/>
          <w:lang w:eastAsia="zh-CN"/>
        </w:rPr>
        <w:t>8</w:t>
      </w:r>
      <w:bookmarkEnd w:id="17"/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6915C2" w:rsidRPr="00BF3B28" w:rsidRDefault="006915C2" w:rsidP="006915C2">
      <w:pPr>
        <w:pStyle w:val="InfoBlue"/>
      </w:pPr>
      <w:r w:rsidRPr="004755F2">
        <w:rPr>
          <w:rFonts w:hint="eastAsia"/>
        </w:rPr>
        <w:t>应用被打开，且当前处在登陆界面上</w:t>
      </w:r>
      <w:r>
        <w:rPr>
          <w:rFonts w:hint="eastAsia"/>
        </w:rPr>
        <w:t>。</w:t>
      </w:r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6915C2" w:rsidRDefault="006915C2" w:rsidP="006915C2">
      <w:pPr>
        <w:pStyle w:val="InfoBlue"/>
      </w:pPr>
      <w:r>
        <w:rPr>
          <w:rFonts w:hint="eastAsia"/>
        </w:rPr>
        <w:t>选择“班级登录”，从下拉框中选择“高一”、“高一（</w:t>
      </w:r>
      <w:r>
        <w:rPr>
          <w:rFonts w:hint="eastAsia"/>
        </w:rPr>
        <w:t>3</w:t>
      </w:r>
      <w:r>
        <w:rPr>
          <w:rFonts w:hint="eastAsia"/>
        </w:rPr>
        <w:t>）班”，密码为空</w:t>
      </w:r>
    </w:p>
    <w:p w:rsidR="006915C2" w:rsidRPr="00CA0CE8" w:rsidRDefault="006915C2" w:rsidP="006915C2">
      <w:pPr>
        <w:pStyle w:val="InfoBlue"/>
        <w:ind w:left="0"/>
      </w:pPr>
      <w:r>
        <w:rPr>
          <w:rFonts w:hint="eastAsia"/>
        </w:rPr>
        <w:t xml:space="preserve">3) </w:t>
      </w:r>
      <w:r>
        <w:rPr>
          <w:rFonts w:hint="eastAsia"/>
        </w:rPr>
        <w:t>执行步骤</w:t>
      </w:r>
    </w:p>
    <w:p w:rsidR="006915C2" w:rsidRPr="00BF3B28" w:rsidRDefault="006915C2" w:rsidP="006915C2">
      <w:pPr>
        <w:pStyle w:val="InfoBlue"/>
      </w:pPr>
      <w:r w:rsidRPr="00563C37">
        <w:t>直接敲击</w:t>
      </w:r>
      <w:r w:rsidRPr="00563C37">
        <w:t>enter</w:t>
      </w:r>
      <w:r w:rsidRPr="00563C37">
        <w:t>键或用鼠标单击</w:t>
      </w:r>
      <w:r w:rsidRPr="00563C37">
        <w:t>login</w:t>
      </w:r>
      <w:r w:rsidRPr="00563C37">
        <w:t>按钮或按</w:t>
      </w:r>
      <w:r w:rsidRPr="00563C37">
        <w:t>Tab</w:t>
      </w:r>
      <w:r w:rsidRPr="00563C37">
        <w:t>键移动当前焦点至</w:t>
      </w:r>
      <w:r w:rsidRPr="00563C37">
        <w:t>login</w:t>
      </w:r>
      <w:r w:rsidRPr="00563C37">
        <w:t>按钮后敲击</w:t>
      </w:r>
      <w:r w:rsidRPr="00563C37">
        <w:t>enter</w:t>
      </w:r>
      <w:r w:rsidRPr="00563C37">
        <w:t>键</w:t>
      </w:r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6915C2" w:rsidRPr="00BF3B28" w:rsidRDefault="006915C2" w:rsidP="006915C2">
      <w:pPr>
        <w:pStyle w:val="InfoBlue"/>
      </w:pPr>
      <w:r w:rsidRPr="00DE3052">
        <w:t>（</w:t>
      </w:r>
      <w:r w:rsidRPr="00DE3052">
        <w:t>1</w:t>
      </w:r>
      <w:r w:rsidRPr="00DE3052">
        <w:t>）支持鼠标或按</w:t>
      </w:r>
      <w:r w:rsidRPr="00DE3052">
        <w:t>Tab</w:t>
      </w:r>
      <w:r w:rsidRPr="00DE3052">
        <w:t>键移动当前焦点（</w:t>
      </w:r>
      <w:r>
        <w:rPr>
          <w:rFonts w:hint="eastAsia"/>
        </w:rPr>
        <w:t>2</w:t>
      </w:r>
      <w:r w:rsidRPr="00DE3052">
        <w:t>）支持直接按</w:t>
      </w:r>
      <w:r w:rsidRPr="00DE3052">
        <w:t>enter</w:t>
      </w:r>
      <w:r w:rsidRPr="00DE3052">
        <w:t>键登录（</w:t>
      </w:r>
      <w:r>
        <w:rPr>
          <w:rFonts w:hint="eastAsia"/>
        </w:rPr>
        <w:t>3</w:t>
      </w:r>
      <w:r w:rsidRPr="00DE3052">
        <w:t>）</w:t>
      </w:r>
      <w:r w:rsidRPr="00DE3052">
        <w:rPr>
          <w:rFonts w:hint="eastAsia"/>
        </w:rPr>
        <w:t>不能</w:t>
      </w:r>
      <w:r w:rsidRPr="00DE3052">
        <w:t>正常登录到系统</w:t>
      </w:r>
      <w:r>
        <w:rPr>
          <w:rFonts w:hint="eastAsia"/>
        </w:rPr>
        <w:t>，依然处于登陆界面，</w:t>
      </w:r>
      <w:proofErr w:type="gramStart"/>
      <w:r>
        <w:rPr>
          <w:rFonts w:hint="eastAsia"/>
        </w:rPr>
        <w:t>且单选</w:t>
      </w:r>
      <w:proofErr w:type="gramEnd"/>
      <w:r>
        <w:rPr>
          <w:rFonts w:hint="eastAsia"/>
        </w:rPr>
        <w:t>按钮回到默认值“学号</w:t>
      </w:r>
      <w:r>
        <w:rPr>
          <w:rFonts w:hint="eastAsia"/>
        </w:rPr>
        <w:t>/</w:t>
      </w:r>
      <w:r>
        <w:rPr>
          <w:rFonts w:hint="eastAsia"/>
        </w:rPr>
        <w:t>工号登录</w:t>
      </w:r>
      <w:r w:rsidRPr="00DE3052">
        <w:rPr>
          <w:rFonts w:hint="eastAsia"/>
        </w:rPr>
        <w:t>”，用户栏与密码栏为空</w:t>
      </w:r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6915C2" w:rsidRDefault="006915C2" w:rsidP="006915C2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符合预期结果</w:t>
      </w:r>
    </w:p>
    <w:p w:rsidR="006915C2" w:rsidRDefault="006915C2" w:rsidP="006915C2">
      <w:pPr>
        <w:pStyle w:val="2"/>
        <w:rPr>
          <w:lang w:eastAsia="zh-CN"/>
        </w:rPr>
      </w:pPr>
      <w:bookmarkStart w:id="18" w:name="_Toc492845445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 w:rsidR="00BC5AF4">
        <w:rPr>
          <w:lang w:eastAsia="zh-CN"/>
        </w:rPr>
        <w:t>TUD00</w:t>
      </w:r>
      <w:r>
        <w:rPr>
          <w:rFonts w:hint="eastAsia"/>
          <w:lang w:eastAsia="zh-CN"/>
        </w:rPr>
        <w:t>9</w:t>
      </w:r>
      <w:bookmarkEnd w:id="18"/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6915C2" w:rsidRPr="00BF3B28" w:rsidRDefault="006915C2" w:rsidP="006915C2">
      <w:pPr>
        <w:pStyle w:val="InfoBlue"/>
      </w:pPr>
      <w:r w:rsidRPr="004755F2">
        <w:rPr>
          <w:rFonts w:hint="eastAsia"/>
        </w:rPr>
        <w:t>应用被打开，且当前处在登陆界面上</w:t>
      </w:r>
      <w:r>
        <w:rPr>
          <w:rFonts w:hint="eastAsia"/>
        </w:rPr>
        <w:t>。</w:t>
      </w:r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6915C2" w:rsidRDefault="006915C2" w:rsidP="006915C2">
      <w:pPr>
        <w:pStyle w:val="InfoBlue"/>
      </w:pPr>
      <w:r>
        <w:rPr>
          <w:rFonts w:hint="eastAsia"/>
        </w:rPr>
        <w:t>检查</w:t>
      </w:r>
      <w:r>
        <w:rPr>
          <w:rFonts w:hint="eastAsia"/>
        </w:rPr>
        <w:t>UI</w:t>
      </w:r>
      <w:r>
        <w:rPr>
          <w:rFonts w:hint="eastAsia"/>
        </w:rPr>
        <w:t>友好性</w:t>
      </w:r>
    </w:p>
    <w:p w:rsidR="006915C2" w:rsidRPr="00CA0CE8" w:rsidRDefault="006915C2" w:rsidP="006915C2">
      <w:pPr>
        <w:pStyle w:val="InfoBlue"/>
        <w:ind w:left="0"/>
      </w:pPr>
      <w:r>
        <w:rPr>
          <w:rFonts w:hint="eastAsia"/>
        </w:rPr>
        <w:t xml:space="preserve">3) </w:t>
      </w:r>
      <w:r>
        <w:rPr>
          <w:rFonts w:hint="eastAsia"/>
        </w:rPr>
        <w:t>执行步骤</w:t>
      </w:r>
    </w:p>
    <w:p w:rsidR="006915C2" w:rsidRDefault="006915C2" w:rsidP="006915C2">
      <w:pPr>
        <w:ind w:firstLineChars="400" w:firstLine="800"/>
        <w:rPr>
          <w:lang w:eastAsia="zh-CN"/>
        </w:rPr>
      </w:pPr>
      <w:r w:rsidRPr="006915C2">
        <w:rPr>
          <w:rFonts w:hint="eastAsia"/>
          <w:lang w:eastAsia="zh-CN"/>
        </w:rPr>
        <w:lastRenderedPageBreak/>
        <w:t>检查登陆界面设计是否合理，符合</w:t>
      </w:r>
      <w:r w:rsidRPr="006915C2">
        <w:rPr>
          <w:rFonts w:hint="eastAsia"/>
          <w:lang w:eastAsia="zh-CN"/>
        </w:rPr>
        <w:t>UI</w:t>
      </w:r>
      <w:r w:rsidRPr="006915C2">
        <w:rPr>
          <w:rFonts w:hint="eastAsia"/>
          <w:lang w:eastAsia="zh-CN"/>
        </w:rPr>
        <w:t>规范标准</w:t>
      </w:r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6915C2" w:rsidRPr="00BF3B28" w:rsidRDefault="006915C2" w:rsidP="006915C2">
      <w:pPr>
        <w:pStyle w:val="InfoBlue"/>
        <w:ind w:left="0" w:firstLineChars="400" w:firstLine="800"/>
      </w:pPr>
      <w:r w:rsidRPr="006915C2">
        <w:rPr>
          <w:rFonts w:hint="eastAsia"/>
        </w:rPr>
        <w:t>界面符合习惯、美观，按钮对齐，输入框对齐，无错别字，字体大小协调，文字描述准确</w:t>
      </w:r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6915C2" w:rsidRDefault="006915C2" w:rsidP="006915C2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符合预期结果</w:t>
      </w:r>
    </w:p>
    <w:p w:rsidR="006915C2" w:rsidRDefault="006915C2" w:rsidP="006915C2">
      <w:pPr>
        <w:pStyle w:val="2"/>
        <w:rPr>
          <w:lang w:eastAsia="zh-CN"/>
        </w:rPr>
      </w:pPr>
      <w:bookmarkStart w:id="19" w:name="_Toc492845446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 w:rsidR="00BC5AF4">
        <w:rPr>
          <w:lang w:eastAsia="zh-CN"/>
        </w:rPr>
        <w:t>TUD0</w:t>
      </w:r>
      <w:r>
        <w:rPr>
          <w:rFonts w:hint="eastAsia"/>
          <w:lang w:eastAsia="zh-CN"/>
        </w:rPr>
        <w:t>10</w:t>
      </w:r>
      <w:bookmarkEnd w:id="19"/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6915C2" w:rsidRPr="00BF3B28" w:rsidRDefault="006915C2" w:rsidP="006915C2">
      <w:pPr>
        <w:pStyle w:val="InfoBlue"/>
      </w:pPr>
      <w:r w:rsidRPr="004755F2">
        <w:rPr>
          <w:rFonts w:hint="eastAsia"/>
        </w:rPr>
        <w:t>应用被打开，且当前处在登陆界面上</w:t>
      </w:r>
      <w:r>
        <w:rPr>
          <w:rFonts w:hint="eastAsia"/>
        </w:rPr>
        <w:t>。</w:t>
      </w:r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6915C2" w:rsidRDefault="006915C2" w:rsidP="006915C2">
      <w:pPr>
        <w:pStyle w:val="InfoBlue"/>
      </w:pPr>
      <w:r>
        <w:rPr>
          <w:rFonts w:hint="eastAsia"/>
        </w:rPr>
        <w:t>检查安全性</w:t>
      </w:r>
    </w:p>
    <w:p w:rsidR="006915C2" w:rsidRPr="00CA0CE8" w:rsidRDefault="006915C2" w:rsidP="006915C2">
      <w:pPr>
        <w:pStyle w:val="InfoBlue"/>
        <w:ind w:left="0"/>
      </w:pPr>
      <w:r>
        <w:rPr>
          <w:rFonts w:hint="eastAsia"/>
        </w:rPr>
        <w:t xml:space="preserve">3) </w:t>
      </w:r>
      <w:r>
        <w:rPr>
          <w:rFonts w:hint="eastAsia"/>
        </w:rPr>
        <w:t>执行步骤</w:t>
      </w:r>
    </w:p>
    <w:p w:rsidR="006915C2" w:rsidRDefault="006915C2" w:rsidP="006915C2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检查密码安全</w:t>
      </w:r>
    </w:p>
    <w:p w:rsidR="006915C2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>
        <w:rPr>
          <w:rFonts w:hint="eastAsia"/>
          <w:lang w:eastAsia="zh-CN"/>
        </w:rPr>
        <w:t>数据库中密码的保存是加密过的</w:t>
      </w:r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6915C2" w:rsidRDefault="006915C2" w:rsidP="006915C2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符合预期结果</w:t>
      </w:r>
    </w:p>
    <w:p w:rsidR="006915C2" w:rsidRDefault="006915C2" w:rsidP="006915C2">
      <w:pPr>
        <w:pStyle w:val="2"/>
        <w:rPr>
          <w:lang w:eastAsia="zh-CN"/>
        </w:rPr>
      </w:pPr>
      <w:bookmarkStart w:id="20" w:name="_Toc492845447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 w:rsidR="00BC5AF4">
        <w:rPr>
          <w:lang w:eastAsia="zh-CN"/>
        </w:rPr>
        <w:t>TUD0</w:t>
      </w:r>
      <w:r>
        <w:rPr>
          <w:rFonts w:hint="eastAsia"/>
          <w:lang w:eastAsia="zh-CN"/>
        </w:rPr>
        <w:t>11</w:t>
      </w:r>
      <w:bookmarkEnd w:id="20"/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6915C2" w:rsidRPr="00BF3B28" w:rsidRDefault="006915C2" w:rsidP="006915C2">
      <w:pPr>
        <w:pStyle w:val="InfoBlue"/>
      </w:pPr>
      <w:r w:rsidRPr="004755F2">
        <w:rPr>
          <w:rFonts w:hint="eastAsia"/>
        </w:rPr>
        <w:t>应用被打开，且当前处在登陆界面上</w:t>
      </w:r>
      <w:r>
        <w:rPr>
          <w:rFonts w:hint="eastAsia"/>
        </w:rPr>
        <w:t>。</w:t>
      </w:r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6915C2" w:rsidRDefault="006915C2" w:rsidP="006915C2">
      <w:pPr>
        <w:pStyle w:val="InfoBlue"/>
      </w:pPr>
      <w:r>
        <w:rPr>
          <w:rFonts w:hint="eastAsia"/>
        </w:rPr>
        <w:t>选择“学号</w:t>
      </w:r>
      <w:r>
        <w:rPr>
          <w:rFonts w:hint="eastAsia"/>
        </w:rPr>
        <w:t>/</w:t>
      </w:r>
      <w:r>
        <w:rPr>
          <w:rFonts w:hint="eastAsia"/>
        </w:rPr>
        <w:t>工号登录”，输入正确的用户名和密码，用户名</w:t>
      </w:r>
      <w:r>
        <w:rPr>
          <w:rFonts w:hint="eastAsia"/>
        </w:rPr>
        <w:t>=loumoon</w:t>
      </w:r>
      <w:r>
        <w:rPr>
          <w:rFonts w:hint="eastAsia"/>
        </w:rPr>
        <w:t>，密码</w:t>
      </w:r>
      <w:r>
        <w:rPr>
          <w:rFonts w:hint="eastAsia"/>
        </w:rPr>
        <w:t>=111</w:t>
      </w:r>
    </w:p>
    <w:p w:rsidR="006915C2" w:rsidRPr="00CA0CE8" w:rsidRDefault="006915C2" w:rsidP="006915C2">
      <w:pPr>
        <w:pStyle w:val="InfoBlue"/>
        <w:ind w:left="0"/>
      </w:pPr>
      <w:r>
        <w:rPr>
          <w:rFonts w:hint="eastAsia"/>
        </w:rPr>
        <w:t xml:space="preserve">3) </w:t>
      </w:r>
      <w:r>
        <w:rPr>
          <w:rFonts w:hint="eastAsia"/>
        </w:rPr>
        <w:t>执行步骤</w:t>
      </w:r>
    </w:p>
    <w:p w:rsidR="006915C2" w:rsidRPr="00BF3B28" w:rsidRDefault="006915C2" w:rsidP="006915C2">
      <w:pPr>
        <w:pStyle w:val="InfoBlue"/>
      </w:pPr>
      <w:r w:rsidRPr="006915C2">
        <w:t>用鼠标或按</w:t>
      </w:r>
      <w:r w:rsidRPr="006915C2">
        <w:t>Tab</w:t>
      </w:r>
      <w:r w:rsidRPr="006915C2">
        <w:t>键移动当前焦点，先输入用户名和密码，再利用剪切或复制、粘贴功能（包括右键快捷菜单和</w:t>
      </w:r>
      <w:r w:rsidRPr="006915C2">
        <w:t>Ctrl+C&amp;Ctrl+V</w:t>
      </w:r>
      <w:r w:rsidRPr="006915C2">
        <w:t>组合键）重新输入用户名和密码，然后单击</w:t>
      </w:r>
      <w:r w:rsidRPr="006915C2">
        <w:t>login</w:t>
      </w:r>
      <w:r w:rsidRPr="006915C2">
        <w:t>按钮或敲击</w:t>
      </w:r>
      <w:r w:rsidRPr="006915C2">
        <w:t>enter</w:t>
      </w:r>
      <w:r w:rsidRPr="006915C2">
        <w:t>键</w:t>
      </w:r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6915C2" w:rsidRPr="00BF3B28" w:rsidRDefault="006915C2" w:rsidP="006915C2">
      <w:pPr>
        <w:pStyle w:val="InfoBlue"/>
      </w:pPr>
      <w:r w:rsidRPr="006915C2">
        <w:t>（</w:t>
      </w:r>
      <w:r w:rsidRPr="006915C2">
        <w:t>1</w:t>
      </w:r>
      <w:r w:rsidRPr="006915C2">
        <w:t>）支持鼠标或按</w:t>
      </w:r>
      <w:r w:rsidRPr="006915C2">
        <w:t>Tab</w:t>
      </w:r>
      <w:r w:rsidRPr="006915C2">
        <w:t>键（</w:t>
      </w:r>
      <w:r w:rsidRPr="006915C2">
        <w:t>2</w:t>
      </w:r>
      <w:r w:rsidRPr="006915C2">
        <w:t>）用户名支持复制粘贴功能，密码</w:t>
      </w:r>
      <w:r w:rsidRPr="006915C2">
        <w:rPr>
          <w:rFonts w:hint="eastAsia"/>
        </w:rPr>
        <w:t>右键菜单</w:t>
      </w:r>
      <w:r w:rsidRPr="006915C2">
        <w:t>不支持复制功能</w:t>
      </w:r>
      <w:r w:rsidRPr="006915C2">
        <w:rPr>
          <w:rFonts w:hint="eastAsia"/>
        </w:rPr>
        <w:t>（</w:t>
      </w:r>
      <w:r w:rsidRPr="006915C2">
        <w:rPr>
          <w:rFonts w:hint="eastAsia"/>
        </w:rPr>
        <w:t>3</w:t>
      </w:r>
      <w:r w:rsidRPr="006915C2">
        <w:rPr>
          <w:rFonts w:hint="eastAsia"/>
        </w:rPr>
        <w:t>）若使用</w:t>
      </w:r>
      <w:r w:rsidRPr="006915C2">
        <w:t>Ctrl+C&amp;Ctrl+V</w:t>
      </w:r>
      <w:r w:rsidRPr="006915C2">
        <w:t>组合键</w:t>
      </w:r>
      <w:r w:rsidRPr="006915C2">
        <w:rPr>
          <w:rFonts w:hint="eastAsia"/>
        </w:rPr>
        <w:t>强行对密码复制粘贴，会导致登录失败（</w:t>
      </w:r>
      <w:r w:rsidRPr="006915C2">
        <w:rPr>
          <w:rFonts w:hint="eastAsia"/>
        </w:rPr>
        <w:t>4</w:t>
      </w:r>
      <w:r w:rsidRPr="006915C2">
        <w:rPr>
          <w:rFonts w:hint="eastAsia"/>
        </w:rPr>
        <w:t>）依然处于登陆界面，且用户名和密码栏被清空</w:t>
      </w:r>
    </w:p>
    <w:p w:rsidR="006915C2" w:rsidRPr="00CA0CE8" w:rsidRDefault="006915C2" w:rsidP="006915C2">
      <w:pPr>
        <w:rPr>
          <w:lang w:eastAsia="zh-CN"/>
        </w:rPr>
      </w:pPr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6915C2" w:rsidRDefault="006915C2" w:rsidP="006915C2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符合预期结果</w:t>
      </w:r>
    </w:p>
    <w:p w:rsidR="006915C2" w:rsidRDefault="006915C2" w:rsidP="006915C2">
      <w:pPr>
        <w:pStyle w:val="1"/>
        <w:rPr>
          <w:lang w:eastAsia="zh-CN"/>
        </w:rPr>
      </w:pPr>
      <w:bookmarkStart w:id="21" w:name="_Toc492845448"/>
      <w:r>
        <w:rPr>
          <w:rFonts w:hint="eastAsia"/>
          <w:lang w:eastAsia="zh-CN"/>
        </w:rPr>
        <w:t>“</w:t>
      </w:r>
      <w:r w:rsidR="00BC5AF4">
        <w:rPr>
          <w:rFonts w:hint="eastAsia"/>
          <w:lang w:eastAsia="zh-CN"/>
        </w:rPr>
        <w:t>班级</w:t>
      </w:r>
      <w:r>
        <w:rPr>
          <w:rFonts w:hint="eastAsia"/>
          <w:lang w:eastAsia="zh-CN"/>
        </w:rPr>
        <w:t>管理”功能测试用例</w:t>
      </w:r>
      <w:bookmarkEnd w:id="21"/>
    </w:p>
    <w:p w:rsidR="00BC5AF4" w:rsidRPr="00BC5AF4" w:rsidRDefault="00BC5AF4" w:rsidP="00BC5AF4">
      <w:pPr>
        <w:pStyle w:val="2"/>
        <w:rPr>
          <w:lang w:eastAsia="zh-CN"/>
        </w:rPr>
      </w:pPr>
      <w:bookmarkStart w:id="22" w:name="_Toc492845449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TUB0</w:t>
      </w:r>
      <w:r>
        <w:rPr>
          <w:rFonts w:hint="eastAsia"/>
          <w:lang w:eastAsia="zh-CN"/>
        </w:rPr>
        <w:t>01</w:t>
      </w:r>
      <w:bookmarkEnd w:id="22"/>
    </w:p>
    <w:p w:rsidR="00BC5AF4" w:rsidRPr="00CA0CE8" w:rsidRDefault="00BC5AF4" w:rsidP="00BC5AF4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BC5AF4" w:rsidRPr="00BF3B28" w:rsidRDefault="00CE1D1B" w:rsidP="00BC5AF4">
      <w:pPr>
        <w:pStyle w:val="InfoBlue"/>
      </w:pPr>
      <w:r>
        <w:rPr>
          <w:rFonts w:hint="eastAsia"/>
        </w:rPr>
        <w:t>应用被打开，且当前处在“班级管理”</w:t>
      </w:r>
      <w:r w:rsidR="00BC5AF4" w:rsidRPr="004755F2">
        <w:rPr>
          <w:rFonts w:hint="eastAsia"/>
        </w:rPr>
        <w:t>界面上</w:t>
      </w:r>
      <w:r w:rsidR="00BC5AF4">
        <w:rPr>
          <w:rFonts w:hint="eastAsia"/>
        </w:rPr>
        <w:t>。</w:t>
      </w:r>
    </w:p>
    <w:p w:rsidR="00BC5AF4" w:rsidRPr="00CA0CE8" w:rsidRDefault="00BC5AF4" w:rsidP="00BC5AF4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BC5AF4" w:rsidRDefault="00462A59" w:rsidP="00BC5AF4">
      <w:pPr>
        <w:pStyle w:val="InfoBlue"/>
      </w:pPr>
      <w:r>
        <w:rPr>
          <w:rFonts w:hint="eastAsia"/>
        </w:rPr>
        <w:t>点击“添加班级”，在下拉框中选择年级</w:t>
      </w:r>
      <w:r>
        <w:rPr>
          <w:rFonts w:hint="eastAsia"/>
        </w:rPr>
        <w:t>=1</w:t>
      </w:r>
      <w:r>
        <w:rPr>
          <w:rFonts w:hint="eastAsia"/>
        </w:rPr>
        <w:t>，输入班级</w:t>
      </w:r>
      <w:r w:rsidR="00AC4A42">
        <w:rPr>
          <w:rFonts w:hint="eastAsia"/>
        </w:rPr>
        <w:t>=</w:t>
      </w:r>
      <w:r w:rsidR="00AC4A42">
        <w:rPr>
          <w:rFonts w:hint="eastAsia"/>
        </w:rPr>
        <w:t>高一（</w:t>
      </w:r>
      <w:r w:rsidR="00AC4A42">
        <w:rPr>
          <w:rFonts w:hint="eastAsia"/>
        </w:rPr>
        <w:t>4</w:t>
      </w:r>
      <w:r w:rsidR="00AC4A42">
        <w:rPr>
          <w:rFonts w:hint="eastAsia"/>
        </w:rPr>
        <w:t>）班</w:t>
      </w:r>
      <w:r>
        <w:rPr>
          <w:rFonts w:hint="eastAsia"/>
        </w:rPr>
        <w:t>、账号</w:t>
      </w:r>
      <w:r w:rsidR="00AC4A42">
        <w:rPr>
          <w:rFonts w:hint="eastAsia"/>
        </w:rPr>
        <w:t>=g1c4</w:t>
      </w:r>
      <w:r>
        <w:rPr>
          <w:rFonts w:hint="eastAsia"/>
        </w:rPr>
        <w:t>、密码</w:t>
      </w:r>
      <w:r w:rsidR="00AC4A42">
        <w:rPr>
          <w:rFonts w:hint="eastAsia"/>
        </w:rPr>
        <w:t>=111</w:t>
      </w:r>
      <w:r>
        <w:rPr>
          <w:rFonts w:hint="eastAsia"/>
        </w:rPr>
        <w:t>，在下拉框中选择空闲的班主任</w:t>
      </w:r>
      <w:r w:rsidR="00AC4A42">
        <w:rPr>
          <w:rFonts w:hint="eastAsia"/>
        </w:rPr>
        <w:t>=mm</w:t>
      </w:r>
      <w:r w:rsidR="00AC4A42">
        <w:rPr>
          <w:rFonts w:hint="eastAsia"/>
        </w:rPr>
        <w:t>和</w:t>
      </w:r>
      <w:r>
        <w:rPr>
          <w:rFonts w:hint="eastAsia"/>
        </w:rPr>
        <w:t>空闲教室</w:t>
      </w:r>
      <w:r w:rsidR="00AC4A42">
        <w:rPr>
          <w:rFonts w:hint="eastAsia"/>
        </w:rPr>
        <w:t>=</w:t>
      </w:r>
      <w:r w:rsidR="00AC4A42">
        <w:rPr>
          <w:rFonts w:hint="eastAsia"/>
        </w:rPr>
        <w:t>二号楼</w:t>
      </w:r>
      <w:r w:rsidR="00AC4A42">
        <w:rPr>
          <w:rFonts w:hint="eastAsia"/>
        </w:rPr>
        <w:t>808</w:t>
      </w:r>
      <w:r>
        <w:rPr>
          <w:rFonts w:hint="eastAsia"/>
        </w:rPr>
        <w:t>。</w:t>
      </w:r>
    </w:p>
    <w:p w:rsidR="00BC5AF4" w:rsidRPr="00CA0CE8" w:rsidRDefault="00BC5AF4" w:rsidP="00BC5AF4">
      <w:pPr>
        <w:pStyle w:val="InfoBlue"/>
        <w:ind w:left="0"/>
      </w:pPr>
      <w:r>
        <w:rPr>
          <w:rFonts w:hint="eastAsia"/>
        </w:rPr>
        <w:t xml:space="preserve">3) </w:t>
      </w:r>
      <w:r>
        <w:rPr>
          <w:rFonts w:hint="eastAsia"/>
        </w:rPr>
        <w:t>执行步骤</w:t>
      </w:r>
    </w:p>
    <w:p w:rsidR="00BC5AF4" w:rsidRPr="00BF3B28" w:rsidRDefault="00AC4A42" w:rsidP="00BC5AF4">
      <w:pPr>
        <w:pStyle w:val="InfoBlue"/>
      </w:pPr>
      <w:r>
        <w:rPr>
          <w:rFonts w:hint="eastAsia"/>
        </w:rPr>
        <w:t>点击“保存”</w:t>
      </w:r>
    </w:p>
    <w:p w:rsidR="00BC5AF4" w:rsidRPr="00CA0CE8" w:rsidRDefault="00BC5AF4" w:rsidP="00BC5AF4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BC5AF4" w:rsidRPr="00BF3B28" w:rsidRDefault="00BC5AF4" w:rsidP="00BC5AF4">
      <w:pPr>
        <w:pStyle w:val="InfoBlue"/>
      </w:pPr>
      <w:r w:rsidRPr="006915C2">
        <w:lastRenderedPageBreak/>
        <w:t>（</w:t>
      </w:r>
      <w:r w:rsidRPr="006915C2">
        <w:t>1</w:t>
      </w:r>
      <w:r w:rsidRPr="006915C2">
        <w:t>）</w:t>
      </w:r>
      <w:r w:rsidR="00AC4A42">
        <w:rPr>
          <w:rFonts w:hint="eastAsia"/>
        </w:rPr>
        <w:t>显示提示框“添加成功”</w:t>
      </w:r>
      <w:r w:rsidRPr="006915C2">
        <w:t>（</w:t>
      </w:r>
      <w:r w:rsidRPr="006915C2">
        <w:t>2</w:t>
      </w:r>
      <w:r w:rsidRPr="006915C2">
        <w:t>）</w:t>
      </w:r>
      <w:r w:rsidR="00AC4A42">
        <w:rPr>
          <w:rFonts w:hint="eastAsia"/>
        </w:rPr>
        <w:t>点击</w:t>
      </w:r>
      <w:r w:rsidR="00AC4A42">
        <w:rPr>
          <w:rFonts w:hint="eastAsia"/>
        </w:rPr>
        <w:t>ok</w:t>
      </w:r>
      <w:r w:rsidR="00AC4A42">
        <w:rPr>
          <w:rFonts w:hint="eastAsia"/>
        </w:rPr>
        <w:t>后返回到班级管理界面，并显示出新增的班级条目</w:t>
      </w:r>
      <w:r w:rsidR="00774A65">
        <w:rPr>
          <w:rFonts w:hint="eastAsia"/>
        </w:rPr>
        <w:t>（</w:t>
      </w:r>
      <w:r w:rsidR="00774A65">
        <w:rPr>
          <w:rFonts w:hint="eastAsia"/>
        </w:rPr>
        <w:t>3</w:t>
      </w:r>
      <w:r w:rsidR="00774A65">
        <w:rPr>
          <w:rFonts w:hint="eastAsia"/>
        </w:rPr>
        <w:t>）查看数据库，有新增的班级条目</w:t>
      </w:r>
    </w:p>
    <w:p w:rsidR="00BC5AF4" w:rsidRPr="00CA0CE8" w:rsidRDefault="00BC5AF4" w:rsidP="00BC5AF4">
      <w:pPr>
        <w:rPr>
          <w:lang w:eastAsia="zh-CN"/>
        </w:rPr>
      </w:pPr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BC5AF4" w:rsidRDefault="00BC5AF4" w:rsidP="00BC5AF4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符合预期结果</w:t>
      </w:r>
    </w:p>
    <w:p w:rsidR="00BC5AF4" w:rsidRPr="00BC5AF4" w:rsidRDefault="00BC5AF4" w:rsidP="00BC5AF4">
      <w:pPr>
        <w:rPr>
          <w:lang w:eastAsia="zh-CN"/>
        </w:rPr>
      </w:pPr>
    </w:p>
    <w:p w:rsidR="00AB1DDE" w:rsidRPr="00BC5AF4" w:rsidRDefault="00AB1DDE" w:rsidP="00AB1DDE">
      <w:pPr>
        <w:pStyle w:val="2"/>
        <w:rPr>
          <w:lang w:eastAsia="zh-CN"/>
        </w:rPr>
      </w:pPr>
      <w:bookmarkStart w:id="23" w:name="_Toc492845450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TUB0</w:t>
      </w:r>
      <w:r>
        <w:rPr>
          <w:rFonts w:hint="eastAsia"/>
          <w:lang w:eastAsia="zh-CN"/>
        </w:rPr>
        <w:t>02</w:t>
      </w:r>
      <w:bookmarkEnd w:id="23"/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B1DDE" w:rsidRPr="00BF3B28" w:rsidRDefault="00AB1DDE" w:rsidP="00AB1DDE">
      <w:pPr>
        <w:pStyle w:val="InfoBlue"/>
      </w:pPr>
      <w:r>
        <w:rPr>
          <w:rFonts w:hint="eastAsia"/>
        </w:rPr>
        <w:t>应用被打开，且当前处在“班级管理”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AB1DDE" w:rsidRDefault="00AB1DDE" w:rsidP="00AB1DDE">
      <w:pPr>
        <w:pStyle w:val="InfoBlue"/>
      </w:pPr>
      <w:r>
        <w:rPr>
          <w:rFonts w:hint="eastAsia"/>
        </w:rPr>
        <w:t>点击“添加班级”，在下拉框中选择年级</w:t>
      </w:r>
      <w:r>
        <w:rPr>
          <w:rFonts w:hint="eastAsia"/>
        </w:rPr>
        <w:t>=1</w:t>
      </w:r>
      <w:r>
        <w:rPr>
          <w:rFonts w:hint="eastAsia"/>
        </w:rPr>
        <w:t>，输入班级</w:t>
      </w:r>
      <w:r>
        <w:rPr>
          <w:rFonts w:hint="eastAsia"/>
        </w:rPr>
        <w:t>=</w:t>
      </w:r>
      <w:r>
        <w:rPr>
          <w:rFonts w:hint="eastAsia"/>
        </w:rPr>
        <w:t>高一（</w:t>
      </w:r>
      <w:r>
        <w:rPr>
          <w:rFonts w:hint="eastAsia"/>
        </w:rPr>
        <w:t>5</w:t>
      </w:r>
      <w:r>
        <w:rPr>
          <w:rFonts w:hint="eastAsia"/>
        </w:rPr>
        <w:t>）班、账号</w:t>
      </w:r>
      <w:r>
        <w:rPr>
          <w:rFonts w:hint="eastAsia"/>
        </w:rPr>
        <w:t>=g1c5</w:t>
      </w:r>
      <w:r>
        <w:rPr>
          <w:rFonts w:hint="eastAsia"/>
        </w:rPr>
        <w:t>、密码</w:t>
      </w:r>
      <w:r>
        <w:rPr>
          <w:rFonts w:hint="eastAsia"/>
        </w:rPr>
        <w:t>=111</w:t>
      </w:r>
      <w:r>
        <w:rPr>
          <w:rFonts w:hint="eastAsia"/>
        </w:rPr>
        <w:t>，在下拉框中选择非空闲的班主任</w:t>
      </w:r>
      <w:r>
        <w:rPr>
          <w:rFonts w:hint="eastAsia"/>
        </w:rPr>
        <w:t>=</w:t>
      </w:r>
      <w:r>
        <w:rPr>
          <w:rFonts w:hint="eastAsia"/>
        </w:rPr>
        <w:t>王老师和空闲教室</w:t>
      </w:r>
      <w:r>
        <w:rPr>
          <w:rFonts w:hint="eastAsia"/>
        </w:rPr>
        <w:t>=</w:t>
      </w:r>
      <w:r>
        <w:rPr>
          <w:rFonts w:hint="eastAsia"/>
        </w:rPr>
        <w:t>二号楼</w:t>
      </w:r>
      <w:r>
        <w:rPr>
          <w:rFonts w:hint="eastAsia"/>
        </w:rPr>
        <w:t>809</w:t>
      </w:r>
      <w:r>
        <w:rPr>
          <w:rFonts w:hint="eastAsia"/>
        </w:rPr>
        <w:t>。</w:t>
      </w:r>
    </w:p>
    <w:p w:rsidR="00AB1DDE" w:rsidRPr="00CA0CE8" w:rsidRDefault="00AB1DDE" w:rsidP="00AB1DDE">
      <w:pPr>
        <w:pStyle w:val="InfoBlue"/>
        <w:ind w:left="0"/>
      </w:pPr>
      <w:r>
        <w:rPr>
          <w:rFonts w:hint="eastAsia"/>
        </w:rPr>
        <w:t xml:space="preserve">3) </w:t>
      </w:r>
      <w:r>
        <w:rPr>
          <w:rFonts w:hint="eastAsia"/>
        </w:rPr>
        <w:t>执行步骤</w:t>
      </w:r>
    </w:p>
    <w:p w:rsidR="00AB1DDE" w:rsidRPr="00BF3B28" w:rsidRDefault="00AB1DDE" w:rsidP="00AB1DDE">
      <w:pPr>
        <w:pStyle w:val="InfoBlue"/>
      </w:pPr>
      <w:r>
        <w:rPr>
          <w:rFonts w:hint="eastAsia"/>
        </w:rPr>
        <w:t>点击“保存”</w:t>
      </w:r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AB1DDE" w:rsidRPr="00BF3B28" w:rsidRDefault="00AB1DDE" w:rsidP="00AB1DDE">
      <w:pPr>
        <w:pStyle w:val="InfoBlue"/>
      </w:pPr>
      <w:r>
        <w:rPr>
          <w:rFonts w:hint="eastAsia"/>
        </w:rPr>
        <w:t>提示“该班主任已有所带班级”，保存失败</w:t>
      </w:r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AB1DDE" w:rsidRPr="00B40BD6" w:rsidRDefault="00B40BD6" w:rsidP="00AB1DDE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AB1DDE" w:rsidRPr="00BC5AF4" w:rsidRDefault="00AB1DDE" w:rsidP="00AB1DDE">
      <w:pPr>
        <w:pStyle w:val="2"/>
        <w:rPr>
          <w:lang w:eastAsia="zh-CN"/>
        </w:rPr>
      </w:pPr>
      <w:bookmarkStart w:id="24" w:name="_Toc492845451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TUB0</w:t>
      </w:r>
      <w:r>
        <w:rPr>
          <w:rFonts w:hint="eastAsia"/>
          <w:lang w:eastAsia="zh-CN"/>
        </w:rPr>
        <w:t>03</w:t>
      </w:r>
      <w:bookmarkEnd w:id="24"/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B1DDE" w:rsidRPr="00BF3B28" w:rsidRDefault="00AB1DDE" w:rsidP="00AB1DDE">
      <w:pPr>
        <w:pStyle w:val="InfoBlue"/>
      </w:pPr>
      <w:r>
        <w:rPr>
          <w:rFonts w:hint="eastAsia"/>
        </w:rPr>
        <w:t>应用被打开，且当前处在“班级管理”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AB1DDE" w:rsidRDefault="00AB1DDE" w:rsidP="00AB1DDE">
      <w:pPr>
        <w:pStyle w:val="InfoBlue"/>
      </w:pPr>
      <w:r>
        <w:rPr>
          <w:rFonts w:hint="eastAsia"/>
        </w:rPr>
        <w:t>点击“添加班级”，在下拉框中选择年级</w:t>
      </w:r>
      <w:r>
        <w:rPr>
          <w:rFonts w:hint="eastAsia"/>
        </w:rPr>
        <w:t>=1</w:t>
      </w:r>
      <w:r>
        <w:rPr>
          <w:rFonts w:hint="eastAsia"/>
        </w:rPr>
        <w:t>，输入班级</w:t>
      </w:r>
      <w:r>
        <w:rPr>
          <w:rFonts w:hint="eastAsia"/>
        </w:rPr>
        <w:t>=</w:t>
      </w:r>
      <w:r>
        <w:rPr>
          <w:rFonts w:hint="eastAsia"/>
        </w:rPr>
        <w:t>高一（</w:t>
      </w:r>
      <w:r>
        <w:rPr>
          <w:rFonts w:hint="eastAsia"/>
        </w:rPr>
        <w:t>6</w:t>
      </w:r>
      <w:r>
        <w:rPr>
          <w:rFonts w:hint="eastAsia"/>
        </w:rPr>
        <w:t>）班、账号</w:t>
      </w:r>
      <w:r>
        <w:rPr>
          <w:rFonts w:hint="eastAsia"/>
        </w:rPr>
        <w:t>=g1c6</w:t>
      </w:r>
      <w:r>
        <w:rPr>
          <w:rFonts w:hint="eastAsia"/>
        </w:rPr>
        <w:t>、密码</w:t>
      </w:r>
      <w:r>
        <w:rPr>
          <w:rFonts w:hint="eastAsia"/>
        </w:rPr>
        <w:t>=111</w:t>
      </w:r>
      <w:r>
        <w:rPr>
          <w:rFonts w:hint="eastAsia"/>
        </w:rPr>
        <w:t>，在下拉框中选择空闲的班主任</w:t>
      </w:r>
      <w:r>
        <w:rPr>
          <w:rFonts w:hint="eastAsia"/>
        </w:rPr>
        <w:t>=</w:t>
      </w:r>
      <w:r>
        <w:rPr>
          <w:rFonts w:hint="eastAsia"/>
        </w:rPr>
        <w:t>朱老师和非空闲教室</w:t>
      </w:r>
      <w:r>
        <w:rPr>
          <w:rFonts w:hint="eastAsia"/>
        </w:rPr>
        <w:t>=</w:t>
      </w:r>
      <w:r>
        <w:rPr>
          <w:rFonts w:hint="eastAsia"/>
        </w:rPr>
        <w:t>二号楼</w:t>
      </w:r>
      <w:r>
        <w:rPr>
          <w:rFonts w:hint="eastAsia"/>
        </w:rPr>
        <w:t>808</w:t>
      </w:r>
      <w:r>
        <w:rPr>
          <w:rFonts w:hint="eastAsia"/>
        </w:rPr>
        <w:t>。</w:t>
      </w:r>
    </w:p>
    <w:p w:rsidR="00AB1DDE" w:rsidRPr="00CA0CE8" w:rsidRDefault="00AB1DDE" w:rsidP="00AB1DDE">
      <w:pPr>
        <w:pStyle w:val="InfoBlue"/>
        <w:ind w:left="0"/>
      </w:pPr>
      <w:r>
        <w:rPr>
          <w:rFonts w:hint="eastAsia"/>
        </w:rPr>
        <w:t xml:space="preserve">3) </w:t>
      </w:r>
      <w:r>
        <w:rPr>
          <w:rFonts w:hint="eastAsia"/>
        </w:rPr>
        <w:t>执行步骤</w:t>
      </w:r>
    </w:p>
    <w:p w:rsidR="00AB1DDE" w:rsidRPr="00BF3B28" w:rsidRDefault="00AB1DDE" w:rsidP="00AB1DDE">
      <w:pPr>
        <w:pStyle w:val="InfoBlue"/>
      </w:pPr>
      <w:r>
        <w:rPr>
          <w:rFonts w:hint="eastAsia"/>
        </w:rPr>
        <w:t>点击“保存”</w:t>
      </w:r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AB1DDE" w:rsidRPr="00BF3B28" w:rsidRDefault="00AB1DDE" w:rsidP="00AB1DDE">
      <w:pPr>
        <w:pStyle w:val="InfoBlue"/>
      </w:pPr>
      <w:r>
        <w:rPr>
          <w:rFonts w:hint="eastAsia"/>
        </w:rPr>
        <w:t>提示“该教室已被占用”，保存失败</w:t>
      </w:r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AB1DDE" w:rsidRPr="00B40BD6" w:rsidRDefault="00B40BD6" w:rsidP="00AB1DDE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AB1DDE" w:rsidRPr="00BC5AF4" w:rsidRDefault="00AB1DDE" w:rsidP="00AB1DDE">
      <w:pPr>
        <w:pStyle w:val="2"/>
        <w:rPr>
          <w:lang w:eastAsia="zh-CN"/>
        </w:rPr>
      </w:pPr>
      <w:bookmarkStart w:id="25" w:name="_Toc492845452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TUB0</w:t>
      </w:r>
      <w:r>
        <w:rPr>
          <w:rFonts w:hint="eastAsia"/>
          <w:lang w:eastAsia="zh-CN"/>
        </w:rPr>
        <w:t>04</w:t>
      </w:r>
      <w:bookmarkEnd w:id="25"/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B1DDE" w:rsidRPr="00BF3B28" w:rsidRDefault="00AB1DDE" w:rsidP="00AB1DDE">
      <w:pPr>
        <w:pStyle w:val="InfoBlue"/>
      </w:pPr>
      <w:r>
        <w:rPr>
          <w:rFonts w:hint="eastAsia"/>
        </w:rPr>
        <w:t>应用被打开，且当前处在“班级管理”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AB1DDE" w:rsidRDefault="00AB1DDE" w:rsidP="00AB1DDE">
      <w:pPr>
        <w:pStyle w:val="InfoBlue"/>
      </w:pPr>
      <w:r>
        <w:rPr>
          <w:rFonts w:hint="eastAsia"/>
        </w:rPr>
        <w:t>点击“添加班级”，在下拉框中选择年级</w:t>
      </w:r>
      <w:r>
        <w:rPr>
          <w:rFonts w:hint="eastAsia"/>
        </w:rPr>
        <w:t>=1</w:t>
      </w:r>
      <w:r>
        <w:rPr>
          <w:rFonts w:hint="eastAsia"/>
        </w:rPr>
        <w:t>，输入班级</w:t>
      </w:r>
      <w:r>
        <w:rPr>
          <w:rFonts w:hint="eastAsia"/>
        </w:rPr>
        <w:t>=</w:t>
      </w:r>
      <w:r>
        <w:rPr>
          <w:rFonts w:hint="eastAsia"/>
        </w:rPr>
        <w:t>高一（</w:t>
      </w:r>
      <w:r>
        <w:rPr>
          <w:rFonts w:hint="eastAsia"/>
        </w:rPr>
        <w:t>5</w:t>
      </w:r>
      <w:r>
        <w:rPr>
          <w:rFonts w:hint="eastAsia"/>
        </w:rPr>
        <w:t>）班、账号</w:t>
      </w:r>
      <w:r>
        <w:rPr>
          <w:rFonts w:hint="eastAsia"/>
        </w:rPr>
        <w:t>=g1c5</w:t>
      </w:r>
      <w:r>
        <w:rPr>
          <w:rFonts w:hint="eastAsia"/>
        </w:rPr>
        <w:t>、密码</w:t>
      </w:r>
      <w:r>
        <w:rPr>
          <w:rFonts w:hint="eastAsia"/>
        </w:rPr>
        <w:t>=111</w:t>
      </w:r>
      <w:r>
        <w:rPr>
          <w:rFonts w:hint="eastAsia"/>
        </w:rPr>
        <w:t>，在下拉框中选择非空闲的班主任</w:t>
      </w:r>
      <w:r>
        <w:rPr>
          <w:rFonts w:hint="eastAsia"/>
        </w:rPr>
        <w:t>=</w:t>
      </w:r>
      <w:r>
        <w:rPr>
          <w:rFonts w:hint="eastAsia"/>
        </w:rPr>
        <w:t>王老师和非空闲教室</w:t>
      </w:r>
      <w:r>
        <w:rPr>
          <w:rFonts w:hint="eastAsia"/>
        </w:rPr>
        <w:t>=</w:t>
      </w:r>
      <w:r>
        <w:rPr>
          <w:rFonts w:hint="eastAsia"/>
        </w:rPr>
        <w:t>二号楼</w:t>
      </w:r>
      <w:r>
        <w:rPr>
          <w:rFonts w:hint="eastAsia"/>
        </w:rPr>
        <w:t>808</w:t>
      </w:r>
      <w:r>
        <w:rPr>
          <w:rFonts w:hint="eastAsia"/>
        </w:rPr>
        <w:t>。</w:t>
      </w:r>
    </w:p>
    <w:p w:rsidR="00AB1DDE" w:rsidRPr="00CA0CE8" w:rsidRDefault="00AB1DDE" w:rsidP="00AB1DDE">
      <w:pPr>
        <w:pStyle w:val="InfoBlue"/>
        <w:ind w:left="0"/>
      </w:pPr>
      <w:r>
        <w:rPr>
          <w:rFonts w:hint="eastAsia"/>
        </w:rPr>
        <w:t xml:space="preserve">3) </w:t>
      </w:r>
      <w:r>
        <w:rPr>
          <w:rFonts w:hint="eastAsia"/>
        </w:rPr>
        <w:t>执行步骤</w:t>
      </w:r>
    </w:p>
    <w:p w:rsidR="00AB1DDE" w:rsidRPr="00BF3B28" w:rsidRDefault="00AB1DDE" w:rsidP="00AB1DDE">
      <w:pPr>
        <w:pStyle w:val="InfoBlue"/>
      </w:pPr>
      <w:r>
        <w:rPr>
          <w:rFonts w:hint="eastAsia"/>
        </w:rPr>
        <w:t>点击“保存”</w:t>
      </w:r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AB1DDE" w:rsidRPr="00BF3B28" w:rsidRDefault="00AB1DDE" w:rsidP="00AB1DDE">
      <w:pPr>
        <w:pStyle w:val="InfoBlue"/>
      </w:pPr>
      <w:r>
        <w:rPr>
          <w:rFonts w:hint="eastAsia"/>
        </w:rPr>
        <w:t>提示“该班主任已有所带班级”、“该教室已被占用”，保存失败</w:t>
      </w:r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AB1DDE" w:rsidRPr="00B40BD6" w:rsidRDefault="00B40BD6" w:rsidP="00AB1DDE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lastRenderedPageBreak/>
        <w:t>符合预期结果</w:t>
      </w:r>
    </w:p>
    <w:p w:rsidR="00AB1DDE" w:rsidRPr="00BC5AF4" w:rsidRDefault="00AB1DDE" w:rsidP="00AB1DDE">
      <w:pPr>
        <w:pStyle w:val="2"/>
        <w:rPr>
          <w:lang w:eastAsia="zh-CN"/>
        </w:rPr>
      </w:pPr>
      <w:bookmarkStart w:id="26" w:name="_Toc492845453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TUB0</w:t>
      </w:r>
      <w:r>
        <w:rPr>
          <w:rFonts w:hint="eastAsia"/>
          <w:lang w:eastAsia="zh-CN"/>
        </w:rPr>
        <w:t>05</w:t>
      </w:r>
      <w:bookmarkEnd w:id="26"/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B1DDE" w:rsidRPr="00BF3B28" w:rsidRDefault="00AB1DDE" w:rsidP="00AB1DDE">
      <w:pPr>
        <w:pStyle w:val="InfoBlue"/>
      </w:pPr>
      <w:r>
        <w:rPr>
          <w:rFonts w:hint="eastAsia"/>
        </w:rPr>
        <w:t>应用被打开，且当前处在“班级管理”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AB1DDE" w:rsidRDefault="00AB1DDE" w:rsidP="00AB1DDE">
      <w:pPr>
        <w:pStyle w:val="InfoBlue"/>
      </w:pPr>
      <w:r>
        <w:rPr>
          <w:rFonts w:hint="eastAsia"/>
        </w:rPr>
        <w:t>点击“添加班级”，在下拉框中选择年级</w:t>
      </w:r>
      <w:r>
        <w:rPr>
          <w:rFonts w:hint="eastAsia"/>
        </w:rPr>
        <w:t>=1</w:t>
      </w:r>
      <w:r>
        <w:rPr>
          <w:rFonts w:hint="eastAsia"/>
        </w:rPr>
        <w:t>，输入班级</w:t>
      </w:r>
      <w:r>
        <w:rPr>
          <w:rFonts w:hint="eastAsia"/>
        </w:rPr>
        <w:t>=</w:t>
      </w:r>
      <w:r>
        <w:rPr>
          <w:rFonts w:hint="eastAsia"/>
        </w:rPr>
        <w:t>高一（</w:t>
      </w:r>
      <w:r>
        <w:rPr>
          <w:rFonts w:hint="eastAsia"/>
        </w:rPr>
        <w:t>5</w:t>
      </w:r>
      <w:r>
        <w:rPr>
          <w:rFonts w:hint="eastAsia"/>
        </w:rPr>
        <w:t>）班、</w:t>
      </w:r>
      <w:r w:rsidR="009C08BA">
        <w:rPr>
          <w:rFonts w:hint="eastAsia"/>
        </w:rPr>
        <w:t>账号为空</w:t>
      </w:r>
      <w:r>
        <w:rPr>
          <w:rFonts w:hint="eastAsia"/>
        </w:rPr>
        <w:t>、密码</w:t>
      </w:r>
      <w:r>
        <w:rPr>
          <w:rFonts w:hint="eastAsia"/>
        </w:rPr>
        <w:t>=111</w:t>
      </w:r>
      <w:r w:rsidR="009C08BA">
        <w:rPr>
          <w:rFonts w:hint="eastAsia"/>
        </w:rPr>
        <w:t>，在下拉框中选择</w:t>
      </w:r>
      <w:r>
        <w:rPr>
          <w:rFonts w:hint="eastAsia"/>
        </w:rPr>
        <w:t>空闲的班主任</w:t>
      </w:r>
      <w:r>
        <w:rPr>
          <w:rFonts w:hint="eastAsia"/>
        </w:rPr>
        <w:t>=</w:t>
      </w:r>
      <w:r w:rsidR="009C08BA">
        <w:rPr>
          <w:rFonts w:hint="eastAsia"/>
        </w:rPr>
        <w:t>习</w:t>
      </w:r>
      <w:r>
        <w:rPr>
          <w:rFonts w:hint="eastAsia"/>
        </w:rPr>
        <w:t>老师和空闲教室</w:t>
      </w:r>
      <w:r>
        <w:rPr>
          <w:rFonts w:hint="eastAsia"/>
        </w:rPr>
        <w:t>=</w:t>
      </w:r>
      <w:r>
        <w:rPr>
          <w:rFonts w:hint="eastAsia"/>
        </w:rPr>
        <w:t>二号楼</w:t>
      </w:r>
      <w:r>
        <w:rPr>
          <w:rFonts w:hint="eastAsia"/>
        </w:rPr>
        <w:t>809</w:t>
      </w:r>
      <w:r>
        <w:rPr>
          <w:rFonts w:hint="eastAsia"/>
        </w:rPr>
        <w:t>。</w:t>
      </w:r>
    </w:p>
    <w:p w:rsidR="00AB1DDE" w:rsidRPr="00CA0CE8" w:rsidRDefault="00AB1DDE" w:rsidP="00AB1DDE">
      <w:pPr>
        <w:pStyle w:val="InfoBlue"/>
        <w:ind w:left="0"/>
      </w:pPr>
      <w:r>
        <w:rPr>
          <w:rFonts w:hint="eastAsia"/>
        </w:rPr>
        <w:t xml:space="preserve">3) </w:t>
      </w:r>
      <w:r>
        <w:rPr>
          <w:rFonts w:hint="eastAsia"/>
        </w:rPr>
        <w:t>执行步骤</w:t>
      </w:r>
    </w:p>
    <w:p w:rsidR="00AB1DDE" w:rsidRPr="00BF3B28" w:rsidRDefault="00AB1DDE" w:rsidP="00AB1DDE">
      <w:pPr>
        <w:pStyle w:val="InfoBlue"/>
      </w:pPr>
      <w:r>
        <w:rPr>
          <w:rFonts w:hint="eastAsia"/>
        </w:rPr>
        <w:t>点击“保存”</w:t>
      </w:r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AB1DDE" w:rsidRPr="00BF3B28" w:rsidRDefault="00AB1DDE" w:rsidP="00AB1DDE">
      <w:pPr>
        <w:pStyle w:val="InfoBlue"/>
      </w:pPr>
      <w:r>
        <w:rPr>
          <w:rFonts w:hint="eastAsia"/>
        </w:rPr>
        <w:t>提示“</w:t>
      </w:r>
      <w:r w:rsidR="009C08BA">
        <w:rPr>
          <w:rFonts w:hint="eastAsia"/>
        </w:rPr>
        <w:t>账号不能为空</w:t>
      </w:r>
      <w:r>
        <w:rPr>
          <w:rFonts w:hint="eastAsia"/>
        </w:rPr>
        <w:t>”，保存失败</w:t>
      </w:r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AB1DDE" w:rsidRPr="00B40BD6" w:rsidRDefault="00B40BD6" w:rsidP="00AB1DDE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9C08BA" w:rsidRPr="00BC5AF4" w:rsidRDefault="009C08BA" w:rsidP="009C08BA">
      <w:pPr>
        <w:pStyle w:val="2"/>
        <w:rPr>
          <w:lang w:eastAsia="zh-CN"/>
        </w:rPr>
      </w:pPr>
      <w:bookmarkStart w:id="27" w:name="_Toc492845454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TUB0</w:t>
      </w:r>
      <w:r>
        <w:rPr>
          <w:rFonts w:hint="eastAsia"/>
          <w:lang w:eastAsia="zh-CN"/>
        </w:rPr>
        <w:t>06</w:t>
      </w:r>
      <w:bookmarkEnd w:id="27"/>
    </w:p>
    <w:p w:rsidR="009C08BA" w:rsidRPr="00CA0CE8" w:rsidRDefault="009C08BA" w:rsidP="009C08B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9C08BA" w:rsidRPr="00BF3B28" w:rsidRDefault="009C08BA" w:rsidP="009C08BA">
      <w:pPr>
        <w:pStyle w:val="InfoBlue"/>
      </w:pPr>
      <w:r>
        <w:rPr>
          <w:rFonts w:hint="eastAsia"/>
        </w:rPr>
        <w:t>应用被打开，且当前处在“班级管理”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9C08BA" w:rsidRPr="00CA0CE8" w:rsidRDefault="009C08BA" w:rsidP="009C08BA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9C08BA" w:rsidRDefault="009C08BA" w:rsidP="009C08BA">
      <w:pPr>
        <w:pStyle w:val="InfoBlue"/>
      </w:pPr>
      <w:r>
        <w:rPr>
          <w:rFonts w:hint="eastAsia"/>
        </w:rPr>
        <w:t>点击“添加班级”，在下拉框中选择年级</w:t>
      </w:r>
      <w:r>
        <w:rPr>
          <w:rFonts w:hint="eastAsia"/>
        </w:rPr>
        <w:t>=1</w:t>
      </w:r>
      <w:r>
        <w:rPr>
          <w:rFonts w:hint="eastAsia"/>
        </w:rPr>
        <w:t>，输入班级</w:t>
      </w:r>
      <w:r>
        <w:rPr>
          <w:rFonts w:hint="eastAsia"/>
        </w:rPr>
        <w:t>=</w:t>
      </w:r>
      <w:r>
        <w:rPr>
          <w:rFonts w:hint="eastAsia"/>
        </w:rPr>
        <w:t>高一（</w:t>
      </w:r>
      <w:r>
        <w:rPr>
          <w:rFonts w:hint="eastAsia"/>
        </w:rPr>
        <w:t>5</w:t>
      </w:r>
      <w:r>
        <w:rPr>
          <w:rFonts w:hint="eastAsia"/>
        </w:rPr>
        <w:t>）班、账号</w:t>
      </w:r>
      <w:r>
        <w:rPr>
          <w:rFonts w:hint="eastAsia"/>
        </w:rPr>
        <w:t>=g1c5</w:t>
      </w:r>
      <w:r>
        <w:rPr>
          <w:rFonts w:hint="eastAsia"/>
        </w:rPr>
        <w:t>、密码为空，在下拉框中选择空闲的班主任</w:t>
      </w:r>
      <w:r>
        <w:rPr>
          <w:rFonts w:hint="eastAsia"/>
        </w:rPr>
        <w:t>=</w:t>
      </w:r>
      <w:r>
        <w:rPr>
          <w:rFonts w:hint="eastAsia"/>
        </w:rPr>
        <w:t>习老师和空闲教室</w:t>
      </w:r>
      <w:r>
        <w:rPr>
          <w:rFonts w:hint="eastAsia"/>
        </w:rPr>
        <w:t>=</w:t>
      </w:r>
      <w:r>
        <w:rPr>
          <w:rFonts w:hint="eastAsia"/>
        </w:rPr>
        <w:t>二号楼</w:t>
      </w:r>
      <w:r>
        <w:rPr>
          <w:rFonts w:hint="eastAsia"/>
        </w:rPr>
        <w:t>809</w:t>
      </w:r>
      <w:r>
        <w:rPr>
          <w:rFonts w:hint="eastAsia"/>
        </w:rPr>
        <w:t>。</w:t>
      </w:r>
    </w:p>
    <w:p w:rsidR="009C08BA" w:rsidRPr="00CA0CE8" w:rsidRDefault="009C08BA" w:rsidP="009C08BA">
      <w:pPr>
        <w:pStyle w:val="InfoBlue"/>
        <w:ind w:left="0"/>
      </w:pPr>
      <w:r>
        <w:rPr>
          <w:rFonts w:hint="eastAsia"/>
        </w:rPr>
        <w:t xml:space="preserve">3) </w:t>
      </w:r>
      <w:r>
        <w:rPr>
          <w:rFonts w:hint="eastAsia"/>
        </w:rPr>
        <w:t>执行步骤</w:t>
      </w:r>
    </w:p>
    <w:p w:rsidR="009C08BA" w:rsidRPr="00BF3B28" w:rsidRDefault="009C08BA" w:rsidP="009C08BA">
      <w:pPr>
        <w:pStyle w:val="InfoBlue"/>
      </w:pPr>
      <w:r>
        <w:rPr>
          <w:rFonts w:hint="eastAsia"/>
        </w:rPr>
        <w:t>点击“保存”</w:t>
      </w:r>
    </w:p>
    <w:p w:rsidR="009C08BA" w:rsidRPr="00CA0CE8" w:rsidRDefault="009C08BA" w:rsidP="009C08BA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9C08BA" w:rsidRPr="00BF3B28" w:rsidRDefault="009C08BA" w:rsidP="009C08BA">
      <w:pPr>
        <w:pStyle w:val="InfoBlue"/>
      </w:pPr>
      <w:r>
        <w:rPr>
          <w:rFonts w:hint="eastAsia"/>
        </w:rPr>
        <w:t>提示“密码不能为空”，保存失败</w:t>
      </w:r>
    </w:p>
    <w:p w:rsidR="009C08BA" w:rsidRPr="00CA0CE8" w:rsidRDefault="009C08BA" w:rsidP="009C08BA">
      <w:pPr>
        <w:rPr>
          <w:lang w:eastAsia="zh-CN"/>
        </w:rPr>
      </w:pPr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9C08BA" w:rsidRPr="00B40BD6" w:rsidRDefault="00B40BD6" w:rsidP="009C08BA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AB1DDE" w:rsidRPr="00BC5AF4" w:rsidRDefault="00AB1DDE" w:rsidP="00AB1DDE">
      <w:pPr>
        <w:pStyle w:val="2"/>
        <w:rPr>
          <w:lang w:eastAsia="zh-CN"/>
        </w:rPr>
      </w:pPr>
      <w:bookmarkStart w:id="28" w:name="_Toc492845455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TUB0</w:t>
      </w:r>
      <w:r w:rsidR="009C08BA">
        <w:rPr>
          <w:rFonts w:hint="eastAsia"/>
          <w:lang w:eastAsia="zh-CN"/>
        </w:rPr>
        <w:t>07</w:t>
      </w:r>
      <w:bookmarkEnd w:id="28"/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B1DDE" w:rsidRPr="00BF3B28" w:rsidRDefault="00AB1DDE" w:rsidP="00AB1DDE">
      <w:pPr>
        <w:pStyle w:val="InfoBlue"/>
      </w:pPr>
      <w:r>
        <w:rPr>
          <w:rFonts w:hint="eastAsia"/>
        </w:rPr>
        <w:t>应用被打开，且当前处在“班级管理”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AB1DDE" w:rsidRDefault="00AB1DDE" w:rsidP="00AB1DDE">
      <w:pPr>
        <w:pStyle w:val="InfoBlue"/>
      </w:pPr>
      <w:r>
        <w:rPr>
          <w:rFonts w:hint="eastAsia"/>
        </w:rPr>
        <w:t>点击“添加班级”，在下拉框中选择年级</w:t>
      </w:r>
      <w:r>
        <w:rPr>
          <w:rFonts w:hint="eastAsia"/>
        </w:rPr>
        <w:t>=1</w:t>
      </w:r>
      <w:r>
        <w:rPr>
          <w:rFonts w:hint="eastAsia"/>
        </w:rPr>
        <w:t>，输入班级</w:t>
      </w:r>
      <w:r w:rsidR="009C08BA">
        <w:rPr>
          <w:rFonts w:hint="eastAsia"/>
        </w:rPr>
        <w:t>为空</w:t>
      </w:r>
      <w:r>
        <w:rPr>
          <w:rFonts w:hint="eastAsia"/>
        </w:rPr>
        <w:t>、账号</w:t>
      </w:r>
      <w:r>
        <w:rPr>
          <w:rFonts w:hint="eastAsia"/>
        </w:rPr>
        <w:t>=g1c5</w:t>
      </w:r>
      <w:r>
        <w:rPr>
          <w:rFonts w:hint="eastAsia"/>
        </w:rPr>
        <w:t>、密码</w:t>
      </w:r>
      <w:r>
        <w:rPr>
          <w:rFonts w:hint="eastAsia"/>
        </w:rPr>
        <w:t>=111</w:t>
      </w:r>
      <w:r>
        <w:rPr>
          <w:rFonts w:hint="eastAsia"/>
        </w:rPr>
        <w:t>，在下拉框中选择非空闲的班主任</w:t>
      </w:r>
      <w:r>
        <w:rPr>
          <w:rFonts w:hint="eastAsia"/>
        </w:rPr>
        <w:t>=</w:t>
      </w:r>
      <w:r>
        <w:rPr>
          <w:rFonts w:hint="eastAsia"/>
        </w:rPr>
        <w:t>王老师和空闲教室</w:t>
      </w:r>
      <w:r>
        <w:rPr>
          <w:rFonts w:hint="eastAsia"/>
        </w:rPr>
        <w:t>=</w:t>
      </w:r>
      <w:r>
        <w:rPr>
          <w:rFonts w:hint="eastAsia"/>
        </w:rPr>
        <w:t>二号楼</w:t>
      </w:r>
      <w:r>
        <w:rPr>
          <w:rFonts w:hint="eastAsia"/>
        </w:rPr>
        <w:t>809</w:t>
      </w:r>
      <w:r>
        <w:rPr>
          <w:rFonts w:hint="eastAsia"/>
        </w:rPr>
        <w:t>。</w:t>
      </w:r>
    </w:p>
    <w:p w:rsidR="00AB1DDE" w:rsidRPr="00CA0CE8" w:rsidRDefault="00AB1DDE" w:rsidP="00AB1DDE">
      <w:pPr>
        <w:pStyle w:val="InfoBlue"/>
        <w:ind w:left="0"/>
      </w:pPr>
      <w:r>
        <w:rPr>
          <w:rFonts w:hint="eastAsia"/>
        </w:rPr>
        <w:t xml:space="preserve">3) </w:t>
      </w:r>
      <w:r>
        <w:rPr>
          <w:rFonts w:hint="eastAsia"/>
        </w:rPr>
        <w:t>执行步骤</w:t>
      </w:r>
    </w:p>
    <w:p w:rsidR="00AB1DDE" w:rsidRPr="00BF3B28" w:rsidRDefault="00AB1DDE" w:rsidP="00AB1DDE">
      <w:pPr>
        <w:pStyle w:val="InfoBlue"/>
      </w:pPr>
      <w:r>
        <w:rPr>
          <w:rFonts w:hint="eastAsia"/>
        </w:rPr>
        <w:t>点击“保存”</w:t>
      </w:r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AB1DDE" w:rsidRPr="00BF3B28" w:rsidRDefault="00AB1DDE" w:rsidP="00AB1DDE">
      <w:pPr>
        <w:pStyle w:val="InfoBlue"/>
      </w:pPr>
      <w:r>
        <w:rPr>
          <w:rFonts w:hint="eastAsia"/>
        </w:rPr>
        <w:t>提示“</w:t>
      </w:r>
      <w:r w:rsidR="009C08BA">
        <w:rPr>
          <w:rFonts w:hint="eastAsia"/>
        </w:rPr>
        <w:t>班级不能为空</w:t>
      </w:r>
      <w:r>
        <w:rPr>
          <w:rFonts w:hint="eastAsia"/>
        </w:rPr>
        <w:t>”，保存失败</w:t>
      </w:r>
    </w:p>
    <w:p w:rsidR="00AB1DDE" w:rsidRPr="00CA0CE8" w:rsidRDefault="00AB1DDE" w:rsidP="00AB1DDE">
      <w:pPr>
        <w:rPr>
          <w:lang w:eastAsia="zh-CN"/>
        </w:rPr>
      </w:pPr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AB1DDE" w:rsidRPr="00B40BD6" w:rsidRDefault="00B40BD6" w:rsidP="00AB1DDE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9C08BA" w:rsidRPr="00BC5AF4" w:rsidRDefault="009C08BA" w:rsidP="009C08BA">
      <w:pPr>
        <w:pStyle w:val="2"/>
        <w:rPr>
          <w:lang w:eastAsia="zh-CN"/>
        </w:rPr>
      </w:pPr>
      <w:bookmarkStart w:id="29" w:name="_Toc492845456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TUB0</w:t>
      </w:r>
      <w:r>
        <w:rPr>
          <w:rFonts w:hint="eastAsia"/>
          <w:lang w:eastAsia="zh-CN"/>
        </w:rPr>
        <w:t>08</w:t>
      </w:r>
      <w:bookmarkEnd w:id="29"/>
    </w:p>
    <w:p w:rsidR="009C08BA" w:rsidRPr="00CA0CE8" w:rsidRDefault="009C08BA" w:rsidP="009C08B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9C08BA" w:rsidRPr="00BF3B28" w:rsidRDefault="009C08BA" w:rsidP="009C08BA">
      <w:pPr>
        <w:pStyle w:val="InfoBlue"/>
      </w:pPr>
      <w:r>
        <w:rPr>
          <w:rFonts w:hint="eastAsia"/>
        </w:rPr>
        <w:lastRenderedPageBreak/>
        <w:t>应用被打开，且当前处在“班级管理”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9C08BA" w:rsidRPr="00CA0CE8" w:rsidRDefault="009C08BA" w:rsidP="009C08BA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9C08BA" w:rsidRDefault="009C08BA" w:rsidP="009C08BA">
      <w:pPr>
        <w:pStyle w:val="InfoBlue"/>
      </w:pPr>
      <w:r>
        <w:rPr>
          <w:rFonts w:hint="eastAsia"/>
        </w:rPr>
        <w:t>点击“添加班级”，在下拉框中选择年级</w:t>
      </w:r>
      <w:r>
        <w:rPr>
          <w:rFonts w:hint="eastAsia"/>
        </w:rPr>
        <w:t>=1</w:t>
      </w:r>
      <w:r>
        <w:rPr>
          <w:rFonts w:hint="eastAsia"/>
        </w:rPr>
        <w:t>，输入班级、密码、账号均为空，在下拉框中选择非空闲的班主任</w:t>
      </w:r>
      <w:r>
        <w:rPr>
          <w:rFonts w:hint="eastAsia"/>
        </w:rPr>
        <w:t>=</w:t>
      </w:r>
      <w:r>
        <w:rPr>
          <w:rFonts w:hint="eastAsia"/>
        </w:rPr>
        <w:t>王老师和空闲教室</w:t>
      </w:r>
      <w:r>
        <w:rPr>
          <w:rFonts w:hint="eastAsia"/>
        </w:rPr>
        <w:t>=</w:t>
      </w:r>
      <w:r>
        <w:rPr>
          <w:rFonts w:hint="eastAsia"/>
        </w:rPr>
        <w:t>二号楼</w:t>
      </w:r>
      <w:r>
        <w:rPr>
          <w:rFonts w:hint="eastAsia"/>
        </w:rPr>
        <w:t>809</w:t>
      </w:r>
      <w:r>
        <w:rPr>
          <w:rFonts w:hint="eastAsia"/>
        </w:rPr>
        <w:t>。</w:t>
      </w:r>
    </w:p>
    <w:p w:rsidR="009C08BA" w:rsidRPr="00CA0CE8" w:rsidRDefault="009C08BA" w:rsidP="009C08BA">
      <w:pPr>
        <w:pStyle w:val="InfoBlue"/>
        <w:ind w:left="0"/>
      </w:pPr>
      <w:r>
        <w:rPr>
          <w:rFonts w:hint="eastAsia"/>
        </w:rPr>
        <w:t xml:space="preserve">3) </w:t>
      </w:r>
      <w:r>
        <w:rPr>
          <w:rFonts w:hint="eastAsia"/>
        </w:rPr>
        <w:t>执行步骤</w:t>
      </w:r>
    </w:p>
    <w:p w:rsidR="009C08BA" w:rsidRPr="00BF3B28" w:rsidRDefault="009C08BA" w:rsidP="009C08BA">
      <w:pPr>
        <w:pStyle w:val="InfoBlue"/>
      </w:pPr>
      <w:r>
        <w:rPr>
          <w:rFonts w:hint="eastAsia"/>
        </w:rPr>
        <w:t>点击“保存”</w:t>
      </w:r>
    </w:p>
    <w:p w:rsidR="009C08BA" w:rsidRPr="00CA0CE8" w:rsidRDefault="009C08BA" w:rsidP="009C08BA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预期结果</w:t>
      </w:r>
    </w:p>
    <w:p w:rsidR="009C08BA" w:rsidRPr="00BF3B28" w:rsidRDefault="009C08BA" w:rsidP="009C08BA">
      <w:pPr>
        <w:pStyle w:val="InfoBlue"/>
      </w:pPr>
      <w:r>
        <w:rPr>
          <w:rFonts w:hint="eastAsia"/>
        </w:rPr>
        <w:t>提示“班级不能为空”、“账号不能为空”、“密码不能为空”，保存失败</w:t>
      </w:r>
    </w:p>
    <w:p w:rsidR="009C08BA" w:rsidRPr="00CA0CE8" w:rsidRDefault="009C08BA" w:rsidP="009C08BA">
      <w:pPr>
        <w:rPr>
          <w:lang w:eastAsia="zh-CN"/>
        </w:rPr>
      </w:pPr>
      <w:r>
        <w:rPr>
          <w:rFonts w:hint="eastAsia"/>
          <w:lang w:eastAsia="zh-CN"/>
        </w:rPr>
        <w:t xml:space="preserve">5) </w:t>
      </w:r>
      <w:r>
        <w:rPr>
          <w:rFonts w:hint="eastAsia"/>
          <w:lang w:eastAsia="zh-CN"/>
        </w:rPr>
        <w:t>实际结果</w:t>
      </w:r>
    </w:p>
    <w:p w:rsidR="009C08BA" w:rsidRPr="00B40BD6" w:rsidRDefault="00B40BD6" w:rsidP="009C08BA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040B42" w:rsidRPr="00BC5AF4" w:rsidRDefault="00040B42" w:rsidP="00040B42">
      <w:pPr>
        <w:pStyle w:val="2"/>
        <w:rPr>
          <w:lang w:eastAsia="zh-CN"/>
        </w:rPr>
      </w:pPr>
      <w:bookmarkStart w:id="30" w:name="_Toc492845457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TUB0</w:t>
      </w:r>
      <w:r>
        <w:rPr>
          <w:rFonts w:hint="eastAsia"/>
          <w:lang w:eastAsia="zh-CN"/>
        </w:rPr>
        <w:t>09</w:t>
      </w:r>
      <w:bookmarkEnd w:id="30"/>
    </w:p>
    <w:p w:rsidR="00040B42" w:rsidRPr="00CA0CE8" w:rsidRDefault="00040B42" w:rsidP="00040B42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040B42" w:rsidRPr="00BF3B28" w:rsidRDefault="00040B42" w:rsidP="00040B42">
      <w:pPr>
        <w:pStyle w:val="InfoBlue"/>
      </w:pPr>
      <w:r>
        <w:rPr>
          <w:rFonts w:hint="eastAsia"/>
        </w:rPr>
        <w:t>应用被打开，且当前处在“班级管理”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040B42" w:rsidRPr="00CA0CE8" w:rsidRDefault="00040B42" w:rsidP="00040B42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040B42" w:rsidRDefault="00774A65" w:rsidP="00040B42">
      <w:pPr>
        <w:pStyle w:val="InfoBlue"/>
      </w:pPr>
      <w:r>
        <w:rPr>
          <w:rFonts w:hint="eastAsia"/>
        </w:rPr>
        <w:t>鼠标选中一个没有学生注册的空班级“高三（</w:t>
      </w:r>
      <w:r>
        <w:rPr>
          <w:rFonts w:hint="eastAsia"/>
        </w:rPr>
        <w:t>2</w:t>
      </w:r>
      <w:r>
        <w:rPr>
          <w:rFonts w:hint="eastAsia"/>
        </w:rPr>
        <w:t>）班”，弹出弹窗，鼠标点击按钮“删除”，弹出</w:t>
      </w:r>
      <w:proofErr w:type="gramStart"/>
      <w:r>
        <w:rPr>
          <w:rFonts w:hint="eastAsia"/>
        </w:rPr>
        <w:t>浮窗继续</w:t>
      </w:r>
      <w:proofErr w:type="gramEnd"/>
      <w:r>
        <w:rPr>
          <w:rFonts w:hint="eastAsia"/>
        </w:rPr>
        <w:t>点击“删除”。</w:t>
      </w:r>
    </w:p>
    <w:p w:rsidR="00040B42" w:rsidRPr="00CA0CE8" w:rsidRDefault="00774A65" w:rsidP="00040B42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="00040B42">
        <w:rPr>
          <w:rFonts w:hint="eastAsia"/>
          <w:lang w:eastAsia="zh-CN"/>
        </w:rPr>
        <w:t xml:space="preserve">) </w:t>
      </w:r>
      <w:r w:rsidR="00040B42">
        <w:rPr>
          <w:rFonts w:hint="eastAsia"/>
          <w:lang w:eastAsia="zh-CN"/>
        </w:rPr>
        <w:t>预期结果</w:t>
      </w:r>
    </w:p>
    <w:p w:rsidR="00040B42" w:rsidRPr="00BF3B28" w:rsidRDefault="00774A65" w:rsidP="00040B42">
      <w:pPr>
        <w:pStyle w:val="InfoBlue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弹出浮窗提示</w:t>
      </w:r>
      <w:proofErr w:type="gramEnd"/>
      <w:r>
        <w:rPr>
          <w:rFonts w:hint="eastAsia"/>
        </w:rPr>
        <w:t>信息“删除成功”，点击“</w:t>
      </w:r>
      <w:r>
        <w:rPr>
          <w:rFonts w:hint="eastAsia"/>
        </w:rPr>
        <w:t>OK</w:t>
      </w:r>
      <w:r>
        <w:rPr>
          <w:rFonts w:hint="eastAsia"/>
        </w:rPr>
        <w:t>”（</w:t>
      </w:r>
      <w:r>
        <w:rPr>
          <w:rFonts w:hint="eastAsia"/>
        </w:rPr>
        <w:t>2</w:t>
      </w:r>
      <w:r>
        <w:rPr>
          <w:rFonts w:hint="eastAsia"/>
        </w:rPr>
        <w:t>）回到班级管理界面，“高三（</w:t>
      </w:r>
      <w:r>
        <w:rPr>
          <w:rFonts w:hint="eastAsia"/>
        </w:rPr>
        <w:t>2</w:t>
      </w:r>
      <w:r>
        <w:rPr>
          <w:rFonts w:hint="eastAsia"/>
        </w:rPr>
        <w:t>）班”条目被删除，不再显示。（</w:t>
      </w:r>
      <w:r>
        <w:rPr>
          <w:rFonts w:hint="eastAsia"/>
        </w:rPr>
        <w:t>3</w:t>
      </w:r>
      <w:r>
        <w:rPr>
          <w:rFonts w:hint="eastAsia"/>
        </w:rPr>
        <w:t>）查看数据库，也没有该记录。</w:t>
      </w:r>
    </w:p>
    <w:p w:rsidR="00040B42" w:rsidRPr="00CA0CE8" w:rsidRDefault="00774A65" w:rsidP="00040B42">
      <w:pPr>
        <w:rPr>
          <w:lang w:eastAsia="zh-CN"/>
        </w:rPr>
      </w:pPr>
      <w:r>
        <w:rPr>
          <w:rFonts w:hint="eastAsia"/>
          <w:lang w:eastAsia="zh-CN"/>
        </w:rPr>
        <w:t>4</w:t>
      </w:r>
      <w:r w:rsidR="00040B42">
        <w:rPr>
          <w:rFonts w:hint="eastAsia"/>
          <w:lang w:eastAsia="zh-CN"/>
        </w:rPr>
        <w:t xml:space="preserve">) </w:t>
      </w:r>
      <w:r w:rsidR="00040B42">
        <w:rPr>
          <w:rFonts w:hint="eastAsia"/>
          <w:lang w:eastAsia="zh-CN"/>
        </w:rPr>
        <w:t>实际结果</w:t>
      </w:r>
    </w:p>
    <w:p w:rsidR="00040B42" w:rsidRPr="00B40BD6" w:rsidRDefault="00040B42" w:rsidP="00040B42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774A65" w:rsidRPr="00BC5AF4" w:rsidRDefault="00774A65" w:rsidP="00774A65">
      <w:pPr>
        <w:pStyle w:val="2"/>
        <w:rPr>
          <w:lang w:eastAsia="zh-CN"/>
        </w:rPr>
      </w:pPr>
      <w:bookmarkStart w:id="31" w:name="_Toc492845458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TUB0</w:t>
      </w:r>
      <w:r>
        <w:rPr>
          <w:rFonts w:hint="eastAsia"/>
          <w:lang w:eastAsia="zh-CN"/>
        </w:rPr>
        <w:t>10</w:t>
      </w:r>
      <w:bookmarkEnd w:id="31"/>
    </w:p>
    <w:p w:rsidR="00774A65" w:rsidRPr="00CA0CE8" w:rsidRDefault="00774A65" w:rsidP="00774A65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774A65" w:rsidRPr="00BF3B28" w:rsidRDefault="00774A65" w:rsidP="00774A65">
      <w:pPr>
        <w:pStyle w:val="InfoBlue"/>
      </w:pPr>
      <w:r>
        <w:rPr>
          <w:rFonts w:hint="eastAsia"/>
        </w:rPr>
        <w:t>应用被打开，且当前处在“班级管理”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774A65" w:rsidRPr="00CA0CE8" w:rsidRDefault="00774A65" w:rsidP="00774A65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774A65" w:rsidRDefault="00774A65" w:rsidP="00774A65">
      <w:pPr>
        <w:pStyle w:val="InfoBlue"/>
      </w:pPr>
      <w:r>
        <w:rPr>
          <w:rFonts w:hint="eastAsia"/>
        </w:rPr>
        <w:t>鼠标选中一个没有学生注册的空班级“高三（</w:t>
      </w:r>
      <w:r>
        <w:rPr>
          <w:rFonts w:hint="eastAsia"/>
        </w:rPr>
        <w:t>2</w:t>
      </w:r>
      <w:r>
        <w:rPr>
          <w:rFonts w:hint="eastAsia"/>
        </w:rPr>
        <w:t>）班”，弹出弹窗，鼠标点击按钮“删除”，弹出</w:t>
      </w:r>
      <w:proofErr w:type="gramStart"/>
      <w:r>
        <w:rPr>
          <w:rFonts w:hint="eastAsia"/>
        </w:rPr>
        <w:t>浮窗继续</w:t>
      </w:r>
      <w:proofErr w:type="gramEnd"/>
      <w:r>
        <w:rPr>
          <w:rFonts w:hint="eastAsia"/>
        </w:rPr>
        <w:t>点击“删除”。</w:t>
      </w:r>
    </w:p>
    <w:p w:rsidR="00774A65" w:rsidRPr="00CA0CE8" w:rsidRDefault="00774A65" w:rsidP="00774A65">
      <w:pPr>
        <w:rPr>
          <w:lang w:eastAsia="zh-CN"/>
        </w:rPr>
      </w:pPr>
      <w:r>
        <w:rPr>
          <w:rFonts w:hint="eastAsia"/>
          <w:lang w:eastAsia="zh-CN"/>
        </w:rPr>
        <w:t xml:space="preserve">3) </w:t>
      </w:r>
      <w:r>
        <w:rPr>
          <w:rFonts w:hint="eastAsia"/>
          <w:lang w:eastAsia="zh-CN"/>
        </w:rPr>
        <w:t>预期结果</w:t>
      </w:r>
    </w:p>
    <w:p w:rsidR="00774A65" w:rsidRPr="00BF3B28" w:rsidRDefault="00774A65" w:rsidP="00774A65">
      <w:pPr>
        <w:pStyle w:val="InfoBlue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弹出浮窗提示</w:t>
      </w:r>
      <w:proofErr w:type="gramEnd"/>
      <w:r>
        <w:rPr>
          <w:rFonts w:hint="eastAsia"/>
        </w:rPr>
        <w:t>信息“删除成功”，点击“</w:t>
      </w:r>
      <w:r>
        <w:rPr>
          <w:rFonts w:hint="eastAsia"/>
        </w:rPr>
        <w:t>OK</w:t>
      </w:r>
      <w:r>
        <w:rPr>
          <w:rFonts w:hint="eastAsia"/>
        </w:rPr>
        <w:t>”（</w:t>
      </w:r>
      <w:r>
        <w:rPr>
          <w:rFonts w:hint="eastAsia"/>
        </w:rPr>
        <w:t>2</w:t>
      </w:r>
      <w:r>
        <w:rPr>
          <w:rFonts w:hint="eastAsia"/>
        </w:rPr>
        <w:t>）回到班级管理界面，“高三（</w:t>
      </w:r>
      <w:r>
        <w:rPr>
          <w:rFonts w:hint="eastAsia"/>
        </w:rPr>
        <w:t>2</w:t>
      </w:r>
      <w:r>
        <w:rPr>
          <w:rFonts w:hint="eastAsia"/>
        </w:rPr>
        <w:t>）班”条目被删除，不再显示。（</w:t>
      </w:r>
      <w:r>
        <w:rPr>
          <w:rFonts w:hint="eastAsia"/>
        </w:rPr>
        <w:t>3</w:t>
      </w:r>
      <w:r>
        <w:rPr>
          <w:rFonts w:hint="eastAsia"/>
        </w:rPr>
        <w:t>）查看数据库，也没有该记录。</w:t>
      </w:r>
    </w:p>
    <w:p w:rsidR="00774A65" w:rsidRPr="00CA0CE8" w:rsidRDefault="00774A65" w:rsidP="00774A65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实际结果</w:t>
      </w:r>
    </w:p>
    <w:p w:rsidR="00774A65" w:rsidRPr="00B40BD6" w:rsidRDefault="00774A65" w:rsidP="00774A65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077399" w:rsidRPr="00BC5AF4" w:rsidRDefault="00077399" w:rsidP="00077399">
      <w:pPr>
        <w:pStyle w:val="2"/>
        <w:rPr>
          <w:lang w:eastAsia="zh-CN"/>
        </w:rPr>
      </w:pPr>
      <w:bookmarkStart w:id="32" w:name="_Toc492845459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TUB0</w:t>
      </w:r>
      <w:r>
        <w:rPr>
          <w:rFonts w:hint="eastAsia"/>
          <w:lang w:eastAsia="zh-CN"/>
        </w:rPr>
        <w:t>11</w:t>
      </w:r>
      <w:bookmarkEnd w:id="32"/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077399" w:rsidRPr="00BF3B28" w:rsidRDefault="00077399" w:rsidP="00077399">
      <w:pPr>
        <w:pStyle w:val="InfoBlue"/>
      </w:pPr>
      <w:r>
        <w:rPr>
          <w:rFonts w:hint="eastAsia"/>
        </w:rPr>
        <w:t>应用被打开，且当前处在“班级管理”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077399" w:rsidRDefault="00077399" w:rsidP="00077399">
      <w:pPr>
        <w:pStyle w:val="InfoBlue"/>
      </w:pPr>
      <w:r>
        <w:rPr>
          <w:rFonts w:hint="eastAsia"/>
        </w:rPr>
        <w:t>鼠标选中一个有学生注册的非空班级“高一（</w:t>
      </w:r>
      <w:r>
        <w:rPr>
          <w:rFonts w:hint="eastAsia"/>
        </w:rPr>
        <w:t>2</w:t>
      </w:r>
      <w:r>
        <w:rPr>
          <w:rFonts w:hint="eastAsia"/>
        </w:rPr>
        <w:t>）班”，弹出弹窗，鼠标点击按钮“删除”，弹出</w:t>
      </w:r>
      <w:proofErr w:type="gramStart"/>
      <w:r>
        <w:rPr>
          <w:rFonts w:hint="eastAsia"/>
        </w:rPr>
        <w:t>浮窗继续</w:t>
      </w:r>
      <w:proofErr w:type="gramEnd"/>
      <w:r>
        <w:rPr>
          <w:rFonts w:hint="eastAsia"/>
        </w:rPr>
        <w:t>点击“删除”。</w:t>
      </w:r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t xml:space="preserve">3) </w:t>
      </w:r>
      <w:r>
        <w:rPr>
          <w:rFonts w:hint="eastAsia"/>
          <w:lang w:eastAsia="zh-CN"/>
        </w:rPr>
        <w:t>预期结果</w:t>
      </w:r>
    </w:p>
    <w:p w:rsidR="00077399" w:rsidRPr="00BF3B28" w:rsidRDefault="00077399" w:rsidP="00077399">
      <w:pPr>
        <w:pStyle w:val="InfoBlue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弹出浮窗提示</w:t>
      </w:r>
      <w:proofErr w:type="gramEnd"/>
      <w:r>
        <w:rPr>
          <w:rFonts w:hint="eastAsia"/>
        </w:rPr>
        <w:t>信息“删除失败，该班级非空”，点击“</w:t>
      </w:r>
      <w:r>
        <w:rPr>
          <w:rFonts w:hint="eastAsia"/>
        </w:rPr>
        <w:t>OK</w:t>
      </w:r>
      <w:r>
        <w:rPr>
          <w:rFonts w:hint="eastAsia"/>
        </w:rPr>
        <w:t>”（</w:t>
      </w:r>
      <w:r>
        <w:rPr>
          <w:rFonts w:hint="eastAsia"/>
        </w:rPr>
        <w:t>2</w:t>
      </w:r>
      <w:r>
        <w:rPr>
          <w:rFonts w:hint="eastAsia"/>
        </w:rPr>
        <w:t>）回到班级管理界面，“高一（</w:t>
      </w:r>
      <w:r>
        <w:rPr>
          <w:rFonts w:hint="eastAsia"/>
        </w:rPr>
        <w:t>2</w:t>
      </w:r>
      <w:r>
        <w:rPr>
          <w:rFonts w:hint="eastAsia"/>
        </w:rPr>
        <w:t>）班”条目依然存在。（</w:t>
      </w:r>
      <w:r>
        <w:rPr>
          <w:rFonts w:hint="eastAsia"/>
        </w:rPr>
        <w:t>3</w:t>
      </w:r>
      <w:r>
        <w:rPr>
          <w:rFonts w:hint="eastAsia"/>
        </w:rPr>
        <w:t>）查看数据库，该记录依然存在。</w:t>
      </w:r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4) </w:t>
      </w:r>
      <w:r>
        <w:rPr>
          <w:rFonts w:hint="eastAsia"/>
          <w:lang w:eastAsia="zh-CN"/>
        </w:rPr>
        <w:t>实际结果</w:t>
      </w:r>
    </w:p>
    <w:p w:rsidR="00077399" w:rsidRPr="00B40BD6" w:rsidRDefault="00077399" w:rsidP="00077399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077399" w:rsidRPr="00BC5AF4" w:rsidRDefault="00077399" w:rsidP="00077399">
      <w:pPr>
        <w:pStyle w:val="2"/>
        <w:rPr>
          <w:lang w:eastAsia="zh-CN"/>
        </w:rPr>
      </w:pPr>
      <w:bookmarkStart w:id="33" w:name="_Toc492845460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TUB0</w:t>
      </w:r>
      <w:r>
        <w:rPr>
          <w:rFonts w:hint="eastAsia"/>
          <w:lang w:eastAsia="zh-CN"/>
        </w:rPr>
        <w:t>12</w:t>
      </w:r>
      <w:bookmarkEnd w:id="33"/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077399" w:rsidRPr="00BF3B28" w:rsidRDefault="00077399" w:rsidP="00077399">
      <w:pPr>
        <w:pStyle w:val="InfoBlue"/>
      </w:pPr>
      <w:r>
        <w:rPr>
          <w:rFonts w:hint="eastAsia"/>
        </w:rPr>
        <w:t>应用被打开，且当前处在“班级管理”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077399" w:rsidRDefault="00077399" w:rsidP="00077399">
      <w:pPr>
        <w:pStyle w:val="InfoBlue"/>
      </w:pPr>
      <w:r>
        <w:rPr>
          <w:rFonts w:hint="eastAsia"/>
        </w:rPr>
        <w:t>鼠标选中一个班级“高一（</w:t>
      </w:r>
      <w:r>
        <w:rPr>
          <w:rFonts w:hint="eastAsia"/>
        </w:rPr>
        <w:t>2</w:t>
      </w:r>
      <w:r>
        <w:rPr>
          <w:rFonts w:hint="eastAsia"/>
        </w:rPr>
        <w:t>）班”，弹出弹窗，从下拉框中改动班主任为另一个空闲的教师，改动教师为另一个空闲的房间，点击“保存”。</w:t>
      </w:r>
      <w:r>
        <w:t xml:space="preserve"> </w:t>
      </w:r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t xml:space="preserve">3) </w:t>
      </w:r>
      <w:r>
        <w:rPr>
          <w:rFonts w:hint="eastAsia"/>
          <w:lang w:eastAsia="zh-CN"/>
        </w:rPr>
        <w:t>预期结果</w:t>
      </w:r>
    </w:p>
    <w:p w:rsidR="00077399" w:rsidRPr="00BF3B28" w:rsidRDefault="00077399" w:rsidP="00077399">
      <w:pPr>
        <w:pStyle w:val="InfoBlue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弹出浮窗提示</w:t>
      </w:r>
      <w:proofErr w:type="gramEnd"/>
      <w:r>
        <w:rPr>
          <w:rFonts w:hint="eastAsia"/>
        </w:rPr>
        <w:t>信息“保存成功”，点击“</w:t>
      </w:r>
      <w:r>
        <w:rPr>
          <w:rFonts w:hint="eastAsia"/>
        </w:rPr>
        <w:t>OK</w:t>
      </w:r>
      <w:r>
        <w:rPr>
          <w:rFonts w:hint="eastAsia"/>
        </w:rPr>
        <w:t>”（</w:t>
      </w:r>
      <w:r>
        <w:rPr>
          <w:rFonts w:hint="eastAsia"/>
        </w:rPr>
        <w:t>2</w:t>
      </w:r>
      <w:r>
        <w:rPr>
          <w:rFonts w:hint="eastAsia"/>
        </w:rPr>
        <w:t>）回到班级管理界面，“高一（</w:t>
      </w:r>
      <w:r>
        <w:rPr>
          <w:rFonts w:hint="eastAsia"/>
        </w:rPr>
        <w:t>2</w:t>
      </w:r>
      <w:r>
        <w:rPr>
          <w:rFonts w:hint="eastAsia"/>
        </w:rPr>
        <w:t>）班”条目的班主任和教室栏被改动为新值。（</w:t>
      </w:r>
      <w:r>
        <w:rPr>
          <w:rFonts w:hint="eastAsia"/>
        </w:rPr>
        <w:t>3</w:t>
      </w:r>
      <w:r>
        <w:rPr>
          <w:rFonts w:hint="eastAsia"/>
        </w:rPr>
        <w:t>）查看数据库，该记录发生了预期改动。</w:t>
      </w:r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实际结果</w:t>
      </w:r>
    </w:p>
    <w:p w:rsidR="00077399" w:rsidRPr="00B40BD6" w:rsidRDefault="00077399" w:rsidP="00077399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077399" w:rsidRPr="00BC5AF4" w:rsidRDefault="00077399" w:rsidP="00077399">
      <w:pPr>
        <w:pStyle w:val="2"/>
        <w:rPr>
          <w:lang w:eastAsia="zh-CN"/>
        </w:rPr>
      </w:pPr>
      <w:bookmarkStart w:id="34" w:name="_Toc492845461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TUB0</w:t>
      </w:r>
      <w:r>
        <w:rPr>
          <w:rFonts w:hint="eastAsia"/>
          <w:lang w:eastAsia="zh-CN"/>
        </w:rPr>
        <w:t>13</w:t>
      </w:r>
      <w:bookmarkEnd w:id="34"/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077399" w:rsidRPr="00BF3B28" w:rsidRDefault="00077399" w:rsidP="00077399">
      <w:pPr>
        <w:pStyle w:val="InfoBlue"/>
      </w:pPr>
      <w:r>
        <w:rPr>
          <w:rFonts w:hint="eastAsia"/>
        </w:rPr>
        <w:t>应用被打开，且当前处在“班级管理”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077399" w:rsidRDefault="00077399" w:rsidP="00077399">
      <w:pPr>
        <w:pStyle w:val="InfoBlue"/>
      </w:pPr>
      <w:r>
        <w:rPr>
          <w:rFonts w:hint="eastAsia"/>
        </w:rPr>
        <w:t>鼠标选中一个班级“高一（</w:t>
      </w:r>
      <w:r>
        <w:rPr>
          <w:rFonts w:hint="eastAsia"/>
        </w:rPr>
        <w:t>2</w:t>
      </w:r>
      <w:r>
        <w:rPr>
          <w:rFonts w:hint="eastAsia"/>
        </w:rPr>
        <w:t>）班”，弹出弹窗，从下拉框中改动班主任为另一个</w:t>
      </w:r>
      <w:r w:rsidR="002A1087">
        <w:rPr>
          <w:rFonts w:hint="eastAsia"/>
        </w:rPr>
        <w:t>非</w:t>
      </w:r>
      <w:r>
        <w:rPr>
          <w:rFonts w:hint="eastAsia"/>
        </w:rPr>
        <w:t>空闲的教师，改动教师为另一个空闲的房间，点击“保存”。</w:t>
      </w:r>
      <w:r>
        <w:t xml:space="preserve"> </w:t>
      </w:r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t xml:space="preserve">3) </w:t>
      </w:r>
      <w:r>
        <w:rPr>
          <w:rFonts w:hint="eastAsia"/>
          <w:lang w:eastAsia="zh-CN"/>
        </w:rPr>
        <w:t>预期结果</w:t>
      </w:r>
    </w:p>
    <w:p w:rsidR="00077399" w:rsidRPr="00BF3B28" w:rsidRDefault="00077399" w:rsidP="00077399">
      <w:pPr>
        <w:pStyle w:val="InfoBlue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弹出浮窗提示</w:t>
      </w:r>
      <w:proofErr w:type="gramEnd"/>
      <w:r>
        <w:rPr>
          <w:rFonts w:hint="eastAsia"/>
        </w:rPr>
        <w:t>信息“</w:t>
      </w:r>
      <w:r w:rsidR="002A1087">
        <w:rPr>
          <w:rFonts w:hint="eastAsia"/>
        </w:rPr>
        <w:t>该老师已有所带班级，保存失败</w:t>
      </w:r>
      <w:r>
        <w:rPr>
          <w:rFonts w:hint="eastAsia"/>
        </w:rPr>
        <w:t>”，点击“</w:t>
      </w:r>
      <w:r>
        <w:rPr>
          <w:rFonts w:hint="eastAsia"/>
        </w:rPr>
        <w:t>OK</w:t>
      </w:r>
      <w:r>
        <w:rPr>
          <w:rFonts w:hint="eastAsia"/>
        </w:rPr>
        <w:t>”（</w:t>
      </w:r>
      <w:r>
        <w:rPr>
          <w:rFonts w:hint="eastAsia"/>
        </w:rPr>
        <w:t>2</w:t>
      </w:r>
      <w:r>
        <w:rPr>
          <w:rFonts w:hint="eastAsia"/>
        </w:rPr>
        <w:t>）回到班级管理界面，“高一（</w:t>
      </w:r>
      <w:r>
        <w:rPr>
          <w:rFonts w:hint="eastAsia"/>
        </w:rPr>
        <w:t>2</w:t>
      </w:r>
      <w:r>
        <w:rPr>
          <w:rFonts w:hint="eastAsia"/>
        </w:rPr>
        <w:t>）班”条目的班主任和教室栏</w:t>
      </w:r>
      <w:r w:rsidR="002A1087">
        <w:rPr>
          <w:rFonts w:hint="eastAsia"/>
        </w:rPr>
        <w:t>未发生改动</w:t>
      </w:r>
      <w:r>
        <w:rPr>
          <w:rFonts w:hint="eastAsia"/>
        </w:rPr>
        <w:t>。（</w:t>
      </w:r>
      <w:r>
        <w:rPr>
          <w:rFonts w:hint="eastAsia"/>
        </w:rPr>
        <w:t>3</w:t>
      </w:r>
      <w:r>
        <w:rPr>
          <w:rFonts w:hint="eastAsia"/>
        </w:rPr>
        <w:t>）查看数据库，该记录</w:t>
      </w:r>
      <w:r w:rsidR="002A1087">
        <w:rPr>
          <w:rFonts w:hint="eastAsia"/>
        </w:rPr>
        <w:t>未</w:t>
      </w:r>
      <w:r>
        <w:rPr>
          <w:rFonts w:hint="eastAsia"/>
        </w:rPr>
        <w:t>发生改动。</w:t>
      </w:r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实际结果</w:t>
      </w:r>
    </w:p>
    <w:p w:rsidR="00077399" w:rsidRPr="00B40BD6" w:rsidRDefault="00077399" w:rsidP="00077399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077399" w:rsidRPr="00BC5AF4" w:rsidRDefault="00077399" w:rsidP="00077399">
      <w:pPr>
        <w:pStyle w:val="2"/>
        <w:rPr>
          <w:lang w:eastAsia="zh-CN"/>
        </w:rPr>
      </w:pPr>
      <w:bookmarkStart w:id="35" w:name="_Toc492845462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TUB0</w:t>
      </w:r>
      <w:r>
        <w:rPr>
          <w:rFonts w:hint="eastAsia"/>
          <w:lang w:eastAsia="zh-CN"/>
        </w:rPr>
        <w:t>14</w:t>
      </w:r>
      <w:bookmarkEnd w:id="35"/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077399" w:rsidRPr="00BF3B28" w:rsidRDefault="00077399" w:rsidP="00077399">
      <w:pPr>
        <w:pStyle w:val="InfoBlue"/>
      </w:pPr>
      <w:r>
        <w:rPr>
          <w:rFonts w:hint="eastAsia"/>
        </w:rPr>
        <w:t>应用被打开，且当前处在“班级管理”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077399" w:rsidRDefault="00077399" w:rsidP="00077399">
      <w:pPr>
        <w:pStyle w:val="InfoBlue"/>
      </w:pPr>
      <w:r>
        <w:rPr>
          <w:rFonts w:hint="eastAsia"/>
        </w:rPr>
        <w:t>鼠标选中一个班级“高一（</w:t>
      </w:r>
      <w:r>
        <w:rPr>
          <w:rFonts w:hint="eastAsia"/>
        </w:rPr>
        <w:t>2</w:t>
      </w:r>
      <w:r>
        <w:rPr>
          <w:rFonts w:hint="eastAsia"/>
        </w:rPr>
        <w:t>）班”，弹出弹窗，从下拉框中改动班主任为另一个空闲的教师，改动教师为另一个</w:t>
      </w:r>
      <w:r w:rsidR="002A1087">
        <w:rPr>
          <w:rFonts w:hint="eastAsia"/>
        </w:rPr>
        <w:t>非</w:t>
      </w:r>
      <w:r>
        <w:rPr>
          <w:rFonts w:hint="eastAsia"/>
        </w:rPr>
        <w:t>空闲的房间，点击“保存”。</w:t>
      </w:r>
      <w:r>
        <w:t xml:space="preserve"> </w:t>
      </w:r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t xml:space="preserve">3) </w:t>
      </w:r>
      <w:r>
        <w:rPr>
          <w:rFonts w:hint="eastAsia"/>
          <w:lang w:eastAsia="zh-CN"/>
        </w:rPr>
        <w:t>预期结果</w:t>
      </w:r>
    </w:p>
    <w:p w:rsidR="00077399" w:rsidRPr="00BF3B28" w:rsidRDefault="00077399" w:rsidP="00077399">
      <w:pPr>
        <w:pStyle w:val="InfoBlue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弹出浮窗提示</w:t>
      </w:r>
      <w:proofErr w:type="gramEnd"/>
      <w:r>
        <w:rPr>
          <w:rFonts w:hint="eastAsia"/>
        </w:rPr>
        <w:t>信息“</w:t>
      </w:r>
      <w:r w:rsidR="002A1087">
        <w:rPr>
          <w:rFonts w:hint="eastAsia"/>
        </w:rPr>
        <w:t>该教室已被占用，保存失败</w:t>
      </w:r>
      <w:r>
        <w:rPr>
          <w:rFonts w:hint="eastAsia"/>
        </w:rPr>
        <w:t>”，点击“</w:t>
      </w:r>
      <w:r>
        <w:rPr>
          <w:rFonts w:hint="eastAsia"/>
        </w:rPr>
        <w:t>OK</w:t>
      </w:r>
      <w:r>
        <w:rPr>
          <w:rFonts w:hint="eastAsia"/>
        </w:rPr>
        <w:t>”（</w:t>
      </w:r>
      <w:r>
        <w:rPr>
          <w:rFonts w:hint="eastAsia"/>
        </w:rPr>
        <w:t>2</w:t>
      </w:r>
      <w:r>
        <w:rPr>
          <w:rFonts w:hint="eastAsia"/>
        </w:rPr>
        <w:t>）回到班级管理界面，“高一（</w:t>
      </w:r>
      <w:r>
        <w:rPr>
          <w:rFonts w:hint="eastAsia"/>
        </w:rPr>
        <w:t>2</w:t>
      </w:r>
      <w:r>
        <w:rPr>
          <w:rFonts w:hint="eastAsia"/>
        </w:rPr>
        <w:t>）班”条目的班主任和教室栏</w:t>
      </w:r>
      <w:r w:rsidR="002A1087">
        <w:rPr>
          <w:rFonts w:hint="eastAsia"/>
        </w:rPr>
        <w:t>未发生改动</w:t>
      </w:r>
      <w:r>
        <w:rPr>
          <w:rFonts w:hint="eastAsia"/>
        </w:rPr>
        <w:t>。（</w:t>
      </w:r>
      <w:r>
        <w:rPr>
          <w:rFonts w:hint="eastAsia"/>
        </w:rPr>
        <w:t>3</w:t>
      </w:r>
      <w:r>
        <w:rPr>
          <w:rFonts w:hint="eastAsia"/>
        </w:rPr>
        <w:t>）查看数据库，该记录</w:t>
      </w:r>
      <w:r w:rsidR="002A1087">
        <w:rPr>
          <w:rFonts w:hint="eastAsia"/>
        </w:rPr>
        <w:t>未发生改动</w:t>
      </w:r>
      <w:r>
        <w:rPr>
          <w:rFonts w:hint="eastAsia"/>
        </w:rPr>
        <w:t>。</w:t>
      </w:r>
    </w:p>
    <w:p w:rsidR="00077399" w:rsidRPr="00CA0CE8" w:rsidRDefault="00077399" w:rsidP="00077399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实际结果</w:t>
      </w:r>
    </w:p>
    <w:p w:rsidR="00AB1DDE" w:rsidRPr="002A1087" w:rsidRDefault="00077399" w:rsidP="002A1087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AC4A42" w:rsidRDefault="004F4069" w:rsidP="00AC4A42">
      <w:pPr>
        <w:pStyle w:val="1"/>
        <w:rPr>
          <w:lang w:eastAsia="zh-CN"/>
        </w:rPr>
      </w:pPr>
      <w:bookmarkStart w:id="36" w:name="_Toc492845463"/>
      <w:r>
        <w:rPr>
          <w:rFonts w:hint="eastAsia"/>
          <w:lang w:eastAsia="zh-CN"/>
        </w:rPr>
        <w:t>“学生</w:t>
      </w:r>
      <w:r w:rsidR="00AC4A42">
        <w:rPr>
          <w:rFonts w:hint="eastAsia"/>
          <w:lang w:eastAsia="zh-CN"/>
        </w:rPr>
        <w:t>管理”功能测试用例</w:t>
      </w:r>
      <w:bookmarkEnd w:id="36"/>
    </w:p>
    <w:p w:rsidR="002A1087" w:rsidRPr="00BC5AF4" w:rsidRDefault="002A1087" w:rsidP="002A1087">
      <w:pPr>
        <w:pStyle w:val="2"/>
        <w:rPr>
          <w:lang w:eastAsia="zh-CN"/>
        </w:rPr>
      </w:pPr>
      <w:bookmarkStart w:id="37" w:name="_Toc492845464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TUX</w:t>
      </w:r>
      <w:r>
        <w:rPr>
          <w:rFonts w:hint="eastAsia"/>
          <w:lang w:eastAsia="zh-CN"/>
        </w:rPr>
        <w:t>001</w:t>
      </w:r>
      <w:bookmarkEnd w:id="37"/>
    </w:p>
    <w:p w:rsidR="002A1087" w:rsidRPr="00CA0CE8" w:rsidRDefault="002A1087" w:rsidP="002A1087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2A1087" w:rsidRPr="00BF3B28" w:rsidRDefault="002A1087" w:rsidP="002A1087">
      <w:pPr>
        <w:pStyle w:val="InfoBlue"/>
      </w:pPr>
      <w:r>
        <w:rPr>
          <w:rFonts w:hint="eastAsia"/>
        </w:rPr>
        <w:t>应用被打开，且当前处在“学生管理”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19203C" w:rsidRPr="0019203C" w:rsidRDefault="0019203C" w:rsidP="0019203C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19203C" w:rsidRPr="0019203C" w:rsidRDefault="0019203C" w:rsidP="0019203C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点击“添加班级”，输入学号</w:t>
      </w:r>
      <w:r w:rsidRPr="0019203C">
        <w:rPr>
          <w:rFonts w:hint="eastAsia"/>
          <w:lang w:eastAsia="zh-CN"/>
        </w:rPr>
        <w:t>=1</w:t>
      </w:r>
      <w:r>
        <w:rPr>
          <w:rFonts w:hint="eastAsia"/>
          <w:lang w:eastAsia="zh-CN"/>
        </w:rPr>
        <w:t>23</w:t>
      </w:r>
      <w:r>
        <w:rPr>
          <w:rFonts w:hint="eastAsia"/>
          <w:lang w:eastAsia="zh-CN"/>
        </w:rPr>
        <w:t>，名字</w:t>
      </w:r>
      <w:r w:rsidRPr="0019203C"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xixi</w:t>
      </w:r>
      <w:r>
        <w:rPr>
          <w:rFonts w:hint="eastAsia"/>
          <w:lang w:eastAsia="zh-CN"/>
        </w:rPr>
        <w:t>、密码</w:t>
      </w:r>
      <w:r>
        <w:rPr>
          <w:rFonts w:hint="eastAsia"/>
          <w:lang w:eastAsia="zh-CN"/>
        </w:rPr>
        <w:t>=123</w:t>
      </w:r>
      <w:r w:rsidRPr="0019203C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在下拉框中选择性别</w:t>
      </w:r>
      <w:r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男</w:t>
      </w:r>
      <w:r w:rsidRPr="0019203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入学日期</w:t>
      </w:r>
      <w:r>
        <w:rPr>
          <w:rFonts w:hint="eastAsia"/>
          <w:lang w:eastAsia="zh-CN"/>
        </w:rPr>
        <w:lastRenderedPageBreak/>
        <w:t>=2017/9/8</w:t>
      </w:r>
      <w:r>
        <w:rPr>
          <w:rFonts w:hint="eastAsia"/>
          <w:lang w:eastAsia="zh-CN"/>
        </w:rPr>
        <w:t>，班级</w:t>
      </w:r>
      <w:r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高一（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）班，虚拟班</w:t>
      </w:r>
      <w:r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物化生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班</w:t>
      </w:r>
      <w:r w:rsidRPr="0019203C">
        <w:rPr>
          <w:lang w:eastAsia="zh-CN"/>
        </w:rPr>
        <w:t xml:space="preserve"> </w:t>
      </w:r>
    </w:p>
    <w:p w:rsidR="0019203C" w:rsidRPr="0019203C" w:rsidRDefault="0019203C" w:rsidP="0019203C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19203C" w:rsidRPr="0019203C" w:rsidRDefault="0019203C" w:rsidP="0019203C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点击“保存”</w:t>
      </w:r>
    </w:p>
    <w:p w:rsidR="0019203C" w:rsidRPr="0019203C" w:rsidRDefault="0019203C" w:rsidP="0019203C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19203C" w:rsidRPr="0019203C" w:rsidRDefault="0019203C" w:rsidP="0019203C">
      <w:pPr>
        <w:ind w:leftChars="200" w:left="400" w:firstLineChars="200" w:firstLine="400"/>
        <w:rPr>
          <w:lang w:eastAsia="zh-CN"/>
        </w:rPr>
      </w:pPr>
      <w:r w:rsidRPr="0019203C">
        <w:rPr>
          <w:lang w:eastAsia="zh-CN"/>
        </w:rPr>
        <w:t>（</w:t>
      </w:r>
      <w:r w:rsidRPr="0019203C">
        <w:rPr>
          <w:lang w:eastAsia="zh-CN"/>
        </w:rPr>
        <w:t>1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显示提示框“添加成功”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点击</w:t>
      </w:r>
      <w:r w:rsidRPr="0019203C">
        <w:rPr>
          <w:rFonts w:hint="eastAsia"/>
          <w:lang w:eastAsia="zh-CN"/>
        </w:rPr>
        <w:t>ok</w:t>
      </w:r>
      <w:r>
        <w:rPr>
          <w:rFonts w:hint="eastAsia"/>
          <w:lang w:eastAsia="zh-CN"/>
        </w:rPr>
        <w:t>后返回到班级管理界面，并显示出新增的学生</w:t>
      </w:r>
      <w:r w:rsidRPr="0019203C">
        <w:rPr>
          <w:rFonts w:hint="eastAsia"/>
          <w:lang w:eastAsia="zh-CN"/>
        </w:rPr>
        <w:t>条目（</w:t>
      </w:r>
      <w:r w:rsidRPr="0019203C"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>）查看数据库，有新增的班级条目</w:t>
      </w:r>
    </w:p>
    <w:p w:rsidR="0019203C" w:rsidRPr="0019203C" w:rsidRDefault="0019203C" w:rsidP="0019203C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19203C" w:rsidRPr="0019203C" w:rsidRDefault="0019203C" w:rsidP="0019203C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19203C" w:rsidRPr="00BC5AF4" w:rsidRDefault="0019203C" w:rsidP="0019203C">
      <w:pPr>
        <w:pStyle w:val="2"/>
        <w:rPr>
          <w:lang w:eastAsia="zh-CN"/>
        </w:rPr>
      </w:pPr>
      <w:bookmarkStart w:id="38" w:name="_Toc492845465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TUX</w:t>
      </w:r>
      <w:r>
        <w:rPr>
          <w:rFonts w:hint="eastAsia"/>
          <w:lang w:eastAsia="zh-CN"/>
        </w:rPr>
        <w:t>00</w:t>
      </w:r>
      <w:r w:rsidR="00E71EAD">
        <w:rPr>
          <w:rFonts w:hint="eastAsia"/>
          <w:lang w:eastAsia="zh-CN"/>
        </w:rPr>
        <w:t>2</w:t>
      </w:r>
      <w:bookmarkEnd w:id="38"/>
    </w:p>
    <w:p w:rsidR="0019203C" w:rsidRPr="00CA0CE8" w:rsidRDefault="0019203C" w:rsidP="0019203C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19203C" w:rsidRPr="00BF3B28" w:rsidRDefault="0019203C" w:rsidP="0019203C">
      <w:pPr>
        <w:pStyle w:val="InfoBlue"/>
      </w:pPr>
      <w:r>
        <w:rPr>
          <w:rFonts w:hint="eastAsia"/>
        </w:rPr>
        <w:t>应用被打开，且当前处在“学生管理”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19203C" w:rsidRPr="0019203C" w:rsidRDefault="0019203C" w:rsidP="0019203C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19203C" w:rsidRPr="0019203C" w:rsidRDefault="0019203C" w:rsidP="0019203C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点击“添加班级”，输入学号</w:t>
      </w:r>
      <w:r w:rsidRPr="0019203C">
        <w:rPr>
          <w:rFonts w:hint="eastAsia"/>
          <w:lang w:eastAsia="zh-CN"/>
        </w:rPr>
        <w:t>=1</w:t>
      </w:r>
      <w:r>
        <w:rPr>
          <w:rFonts w:hint="eastAsia"/>
          <w:lang w:eastAsia="zh-CN"/>
        </w:rPr>
        <w:t>23</w:t>
      </w:r>
      <w:r>
        <w:rPr>
          <w:rFonts w:hint="eastAsia"/>
          <w:lang w:eastAsia="zh-CN"/>
        </w:rPr>
        <w:t>，名字</w:t>
      </w:r>
      <w:r w:rsidRPr="0019203C"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xixi</w:t>
      </w:r>
      <w:r>
        <w:rPr>
          <w:rFonts w:hint="eastAsia"/>
          <w:lang w:eastAsia="zh-CN"/>
        </w:rPr>
        <w:t>、密码</w:t>
      </w:r>
      <w:r>
        <w:rPr>
          <w:rFonts w:hint="eastAsia"/>
          <w:lang w:eastAsia="zh-CN"/>
        </w:rPr>
        <w:t>=123</w:t>
      </w:r>
      <w:r w:rsidRPr="0019203C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在下拉框中选择性别</w:t>
      </w:r>
      <w:r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男</w:t>
      </w:r>
      <w:r w:rsidRPr="0019203C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入学日期</w:t>
      </w:r>
      <w:r>
        <w:rPr>
          <w:rFonts w:hint="eastAsia"/>
          <w:lang w:eastAsia="zh-CN"/>
        </w:rPr>
        <w:t>=2017/9/8</w:t>
      </w:r>
      <w:r>
        <w:rPr>
          <w:rFonts w:hint="eastAsia"/>
          <w:lang w:eastAsia="zh-CN"/>
        </w:rPr>
        <w:t>，班级</w:t>
      </w:r>
      <w:r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高一（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）班，虚拟班</w:t>
      </w:r>
      <w:r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物化生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班</w:t>
      </w:r>
      <w:r w:rsidRPr="0019203C">
        <w:rPr>
          <w:lang w:eastAsia="zh-CN"/>
        </w:rPr>
        <w:t xml:space="preserve"> </w:t>
      </w:r>
    </w:p>
    <w:p w:rsidR="0019203C" w:rsidRPr="0019203C" w:rsidRDefault="0019203C" w:rsidP="0019203C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19203C" w:rsidRPr="0019203C" w:rsidRDefault="0019203C" w:rsidP="0019203C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点击“保存”</w:t>
      </w:r>
    </w:p>
    <w:p w:rsidR="0019203C" w:rsidRPr="0019203C" w:rsidRDefault="0019203C" w:rsidP="0019203C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19203C" w:rsidRPr="0019203C" w:rsidRDefault="0019203C" w:rsidP="0019203C">
      <w:pPr>
        <w:ind w:leftChars="200" w:left="400" w:firstLineChars="200" w:firstLine="400"/>
        <w:rPr>
          <w:lang w:eastAsia="zh-CN"/>
        </w:rPr>
      </w:pPr>
      <w:r w:rsidRPr="0019203C">
        <w:rPr>
          <w:lang w:eastAsia="zh-CN"/>
        </w:rPr>
        <w:t>（</w:t>
      </w:r>
      <w:r w:rsidRPr="0019203C">
        <w:rPr>
          <w:lang w:eastAsia="zh-CN"/>
        </w:rPr>
        <w:t>1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显示提示框“添加成功”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点击</w:t>
      </w:r>
      <w:r w:rsidRPr="0019203C">
        <w:rPr>
          <w:rFonts w:hint="eastAsia"/>
          <w:lang w:eastAsia="zh-CN"/>
        </w:rPr>
        <w:t>ok</w:t>
      </w:r>
      <w:r>
        <w:rPr>
          <w:rFonts w:hint="eastAsia"/>
          <w:lang w:eastAsia="zh-CN"/>
        </w:rPr>
        <w:t>后返回到班级管理界面，并显示出新增的学生</w:t>
      </w:r>
      <w:r w:rsidRPr="0019203C">
        <w:rPr>
          <w:rFonts w:hint="eastAsia"/>
          <w:lang w:eastAsia="zh-CN"/>
        </w:rPr>
        <w:t>条目（</w:t>
      </w:r>
      <w:r w:rsidRPr="0019203C"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>）查看数据库，有新增的班级条目</w:t>
      </w:r>
    </w:p>
    <w:p w:rsidR="0019203C" w:rsidRPr="0019203C" w:rsidRDefault="0019203C" w:rsidP="0019203C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19203C" w:rsidRPr="0019203C" w:rsidRDefault="0019203C" w:rsidP="0019203C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E71EAD" w:rsidRPr="00BC5AF4" w:rsidRDefault="00E71EAD" w:rsidP="00E71EAD">
      <w:pPr>
        <w:pStyle w:val="2"/>
        <w:rPr>
          <w:lang w:eastAsia="zh-CN"/>
        </w:rPr>
      </w:pPr>
      <w:bookmarkStart w:id="39" w:name="_Toc492845466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TUX</w:t>
      </w:r>
      <w:r>
        <w:rPr>
          <w:rFonts w:hint="eastAsia"/>
          <w:lang w:eastAsia="zh-CN"/>
        </w:rPr>
        <w:t>003</w:t>
      </w:r>
      <w:bookmarkEnd w:id="39"/>
    </w:p>
    <w:p w:rsidR="00E71EAD" w:rsidRPr="00CA0CE8" w:rsidRDefault="00E71EAD" w:rsidP="00E71EAD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E71EAD" w:rsidRPr="00BF3B28" w:rsidRDefault="00E71EAD" w:rsidP="00E71EAD">
      <w:pPr>
        <w:pStyle w:val="InfoBlue"/>
      </w:pPr>
      <w:r>
        <w:rPr>
          <w:rFonts w:hint="eastAsia"/>
        </w:rPr>
        <w:t>应用被打开，且当前处在“学生管理”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E71EAD" w:rsidRPr="0019203C" w:rsidRDefault="00E71EAD" w:rsidP="00E71EA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E71EAD" w:rsidRPr="0019203C" w:rsidRDefault="00E71EAD" w:rsidP="00E71EAD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点击“添加学生”，输入学号、名字、密码</w:t>
      </w:r>
      <w:r w:rsidRPr="0019203C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性别、入学日期、班级、虚拟班为空</w:t>
      </w:r>
    </w:p>
    <w:p w:rsidR="00E71EAD" w:rsidRPr="0019203C" w:rsidRDefault="00E71EAD" w:rsidP="00E71EA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E71EAD" w:rsidRPr="0019203C" w:rsidRDefault="00E71EAD" w:rsidP="00E71EAD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点击“保存”</w:t>
      </w:r>
    </w:p>
    <w:p w:rsidR="00E71EAD" w:rsidRPr="0019203C" w:rsidRDefault="00E71EAD" w:rsidP="00E71EA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E71EAD" w:rsidRPr="0019203C" w:rsidRDefault="00E71EAD" w:rsidP="00E71EAD">
      <w:pPr>
        <w:ind w:leftChars="200" w:left="400" w:firstLineChars="200" w:firstLine="400"/>
        <w:rPr>
          <w:lang w:eastAsia="zh-CN"/>
        </w:rPr>
      </w:pPr>
      <w:r w:rsidRPr="0019203C">
        <w:rPr>
          <w:lang w:eastAsia="zh-CN"/>
        </w:rPr>
        <w:t>（</w:t>
      </w:r>
      <w:r w:rsidRPr="0019203C">
        <w:rPr>
          <w:lang w:eastAsia="zh-CN"/>
        </w:rPr>
        <w:t>1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显示提示</w:t>
      </w:r>
      <w:r>
        <w:rPr>
          <w:rFonts w:hint="eastAsia"/>
          <w:lang w:eastAsia="zh-CN"/>
        </w:rPr>
        <w:t>“学号不能为空”、“名字不能为空”、“密码不能为空”、“性别不能为空”、“入学日期不能为空”、“班级不能为空”、“虚拟班不能为空”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点击</w:t>
      </w:r>
      <w:r w:rsidRPr="0019203C">
        <w:rPr>
          <w:rFonts w:hint="eastAsia"/>
          <w:lang w:eastAsia="zh-CN"/>
        </w:rPr>
        <w:t>ok</w:t>
      </w:r>
      <w:r>
        <w:rPr>
          <w:rFonts w:hint="eastAsia"/>
          <w:lang w:eastAsia="zh-CN"/>
        </w:rPr>
        <w:t>后返回到班级管理界面，无新增条目</w:t>
      </w:r>
      <w:r w:rsidRPr="0019203C">
        <w:rPr>
          <w:rFonts w:hint="eastAsia"/>
          <w:lang w:eastAsia="zh-CN"/>
        </w:rPr>
        <w:t>（</w:t>
      </w:r>
      <w:r w:rsidRPr="0019203C"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>）查看数据库，</w:t>
      </w:r>
      <w:r>
        <w:rPr>
          <w:rFonts w:hint="eastAsia"/>
          <w:lang w:eastAsia="zh-CN"/>
        </w:rPr>
        <w:t>无新增条目</w:t>
      </w:r>
    </w:p>
    <w:p w:rsidR="00E71EAD" w:rsidRPr="0019203C" w:rsidRDefault="00E71EAD" w:rsidP="00E71EA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E71EAD" w:rsidRPr="0019203C" w:rsidRDefault="00E71EAD" w:rsidP="00E71EAD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E71EAD" w:rsidRPr="00BC5AF4" w:rsidRDefault="00E71EAD" w:rsidP="00E71EAD">
      <w:pPr>
        <w:pStyle w:val="2"/>
        <w:rPr>
          <w:lang w:eastAsia="zh-CN"/>
        </w:rPr>
      </w:pPr>
      <w:bookmarkStart w:id="40" w:name="_Toc492845467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TUX</w:t>
      </w:r>
      <w:r>
        <w:rPr>
          <w:rFonts w:hint="eastAsia"/>
          <w:lang w:eastAsia="zh-CN"/>
        </w:rPr>
        <w:t>004</w:t>
      </w:r>
      <w:bookmarkEnd w:id="40"/>
    </w:p>
    <w:p w:rsidR="00E71EAD" w:rsidRPr="00CA0CE8" w:rsidRDefault="00E71EAD" w:rsidP="00E71EAD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E71EAD" w:rsidRPr="00BF3B28" w:rsidRDefault="00E71EAD" w:rsidP="00E71EAD">
      <w:pPr>
        <w:pStyle w:val="InfoBlue"/>
      </w:pPr>
      <w:r>
        <w:rPr>
          <w:rFonts w:hint="eastAsia"/>
        </w:rPr>
        <w:t>应用被打开，且当前处在“学生管理”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E71EAD" w:rsidRPr="00CA0CE8" w:rsidRDefault="00E71EAD" w:rsidP="00E71EAD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E71EAD" w:rsidRDefault="00E71EAD" w:rsidP="00E71EAD">
      <w:pPr>
        <w:pStyle w:val="InfoBlue"/>
      </w:pPr>
      <w:r>
        <w:rPr>
          <w:rFonts w:hint="eastAsia"/>
        </w:rPr>
        <w:t>鼠标选中一个学生“</w:t>
      </w:r>
      <w:r>
        <w:rPr>
          <w:rFonts w:hint="eastAsia"/>
        </w:rPr>
        <w:t>loumoon</w:t>
      </w:r>
      <w:r>
        <w:rPr>
          <w:rFonts w:hint="eastAsia"/>
        </w:rPr>
        <w:t>”，弹出弹窗，鼠标点击按钮“删除”，弹出</w:t>
      </w:r>
      <w:proofErr w:type="gramStart"/>
      <w:r>
        <w:rPr>
          <w:rFonts w:hint="eastAsia"/>
        </w:rPr>
        <w:t>浮窗继续</w:t>
      </w:r>
      <w:proofErr w:type="gramEnd"/>
      <w:r>
        <w:rPr>
          <w:rFonts w:hint="eastAsia"/>
        </w:rPr>
        <w:t>点击“删除”。</w:t>
      </w:r>
    </w:p>
    <w:p w:rsidR="00E71EAD" w:rsidRPr="00CA0CE8" w:rsidRDefault="00E71EAD" w:rsidP="00E71EAD">
      <w:pPr>
        <w:rPr>
          <w:lang w:eastAsia="zh-CN"/>
        </w:rPr>
      </w:pPr>
      <w:r>
        <w:rPr>
          <w:rFonts w:hint="eastAsia"/>
          <w:lang w:eastAsia="zh-CN"/>
        </w:rPr>
        <w:t xml:space="preserve">3) </w:t>
      </w:r>
      <w:r>
        <w:rPr>
          <w:rFonts w:hint="eastAsia"/>
          <w:lang w:eastAsia="zh-CN"/>
        </w:rPr>
        <w:t>预期结果</w:t>
      </w:r>
    </w:p>
    <w:p w:rsidR="00E71EAD" w:rsidRPr="00BF3B28" w:rsidRDefault="00E71EAD" w:rsidP="00E71EAD">
      <w:pPr>
        <w:pStyle w:val="InfoBlue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弹出浮窗提示</w:t>
      </w:r>
      <w:proofErr w:type="gramEnd"/>
      <w:r>
        <w:rPr>
          <w:rFonts w:hint="eastAsia"/>
        </w:rPr>
        <w:t>信息“删除成功”，点击“</w:t>
      </w:r>
      <w:r>
        <w:rPr>
          <w:rFonts w:hint="eastAsia"/>
        </w:rPr>
        <w:t>OK</w:t>
      </w:r>
      <w:r>
        <w:rPr>
          <w:rFonts w:hint="eastAsia"/>
        </w:rPr>
        <w:t>”（</w:t>
      </w:r>
      <w:r>
        <w:rPr>
          <w:rFonts w:hint="eastAsia"/>
        </w:rPr>
        <w:t>2</w:t>
      </w:r>
      <w:r>
        <w:rPr>
          <w:rFonts w:hint="eastAsia"/>
        </w:rPr>
        <w:t>）回到学生管理界面，“</w:t>
      </w:r>
      <w:r>
        <w:rPr>
          <w:rFonts w:hint="eastAsia"/>
        </w:rPr>
        <w:t>loumoon</w:t>
      </w:r>
      <w:r>
        <w:rPr>
          <w:rFonts w:hint="eastAsia"/>
        </w:rPr>
        <w:t>”条目被删除，不再显示。（</w:t>
      </w:r>
      <w:r>
        <w:rPr>
          <w:rFonts w:hint="eastAsia"/>
        </w:rPr>
        <w:t>3</w:t>
      </w:r>
      <w:r>
        <w:rPr>
          <w:rFonts w:hint="eastAsia"/>
        </w:rPr>
        <w:t>）查看数据库，也没有该记录。</w:t>
      </w:r>
    </w:p>
    <w:p w:rsidR="00E71EAD" w:rsidRPr="00CA0CE8" w:rsidRDefault="00E71EAD" w:rsidP="00E71EAD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实际结果</w:t>
      </w:r>
    </w:p>
    <w:p w:rsidR="00E71EAD" w:rsidRPr="00B40BD6" w:rsidRDefault="00E71EAD" w:rsidP="00E71EAD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E71EAD" w:rsidRPr="00BC5AF4" w:rsidRDefault="00E71EAD" w:rsidP="00E71EAD">
      <w:pPr>
        <w:pStyle w:val="2"/>
        <w:rPr>
          <w:lang w:eastAsia="zh-CN"/>
        </w:rPr>
      </w:pPr>
      <w:bookmarkStart w:id="41" w:name="_Toc492845468"/>
      <w:r>
        <w:rPr>
          <w:rFonts w:hint="eastAsia"/>
          <w:lang w:eastAsia="zh-CN"/>
        </w:rPr>
        <w:lastRenderedPageBreak/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TUX</w:t>
      </w:r>
      <w:r>
        <w:rPr>
          <w:rFonts w:hint="eastAsia"/>
          <w:lang w:eastAsia="zh-CN"/>
        </w:rPr>
        <w:t>005</w:t>
      </w:r>
      <w:bookmarkEnd w:id="41"/>
    </w:p>
    <w:p w:rsidR="00E71EAD" w:rsidRPr="00CA0CE8" w:rsidRDefault="00E71EAD" w:rsidP="00E71EAD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E71EAD" w:rsidRPr="00BF3B28" w:rsidRDefault="00E71EAD" w:rsidP="00E71EAD">
      <w:pPr>
        <w:pStyle w:val="InfoBlue"/>
      </w:pPr>
      <w:r>
        <w:rPr>
          <w:rFonts w:hint="eastAsia"/>
        </w:rPr>
        <w:t>应用被打开，且当前处在“学生管理”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E71EAD" w:rsidRPr="00CA0CE8" w:rsidRDefault="00E71EAD" w:rsidP="00E71EAD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E71EAD" w:rsidRDefault="00E71EAD" w:rsidP="00E71EAD">
      <w:pPr>
        <w:pStyle w:val="InfoBlue"/>
      </w:pPr>
      <w:r>
        <w:rPr>
          <w:rFonts w:hint="eastAsia"/>
        </w:rPr>
        <w:t>鼠标选中一个学生“</w:t>
      </w:r>
      <w:r>
        <w:rPr>
          <w:rFonts w:hint="eastAsia"/>
        </w:rPr>
        <w:t>loumoon</w:t>
      </w:r>
      <w:r>
        <w:rPr>
          <w:rFonts w:hint="eastAsia"/>
        </w:rPr>
        <w:t>”，弹出弹窗，鼠标点击按钮“删除”，弹出</w:t>
      </w:r>
      <w:proofErr w:type="gramStart"/>
      <w:r>
        <w:rPr>
          <w:rFonts w:hint="eastAsia"/>
        </w:rPr>
        <w:t>浮窗继续</w:t>
      </w:r>
      <w:proofErr w:type="gramEnd"/>
      <w:r>
        <w:rPr>
          <w:rFonts w:hint="eastAsia"/>
        </w:rPr>
        <w:t>点击“删除”。</w:t>
      </w:r>
    </w:p>
    <w:p w:rsidR="00E71EAD" w:rsidRPr="00CA0CE8" w:rsidRDefault="00E71EAD" w:rsidP="00E71EAD">
      <w:pPr>
        <w:rPr>
          <w:lang w:eastAsia="zh-CN"/>
        </w:rPr>
      </w:pPr>
      <w:r>
        <w:rPr>
          <w:rFonts w:hint="eastAsia"/>
          <w:lang w:eastAsia="zh-CN"/>
        </w:rPr>
        <w:t xml:space="preserve">3) </w:t>
      </w:r>
      <w:r>
        <w:rPr>
          <w:rFonts w:hint="eastAsia"/>
          <w:lang w:eastAsia="zh-CN"/>
        </w:rPr>
        <w:t>预期结果</w:t>
      </w:r>
    </w:p>
    <w:p w:rsidR="00E71EAD" w:rsidRPr="00BF3B28" w:rsidRDefault="00E71EAD" w:rsidP="00E71EAD">
      <w:pPr>
        <w:pStyle w:val="InfoBlue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弹出浮窗提示</w:t>
      </w:r>
      <w:proofErr w:type="gramEnd"/>
      <w:r>
        <w:rPr>
          <w:rFonts w:hint="eastAsia"/>
        </w:rPr>
        <w:t>信息“删除成功”，点击“</w:t>
      </w:r>
      <w:r>
        <w:rPr>
          <w:rFonts w:hint="eastAsia"/>
        </w:rPr>
        <w:t>OK</w:t>
      </w:r>
      <w:r>
        <w:rPr>
          <w:rFonts w:hint="eastAsia"/>
        </w:rPr>
        <w:t>”（</w:t>
      </w:r>
      <w:r>
        <w:rPr>
          <w:rFonts w:hint="eastAsia"/>
        </w:rPr>
        <w:t>2</w:t>
      </w:r>
      <w:r>
        <w:rPr>
          <w:rFonts w:hint="eastAsia"/>
        </w:rPr>
        <w:t>）回到学生管理界面，“</w:t>
      </w:r>
      <w:r>
        <w:rPr>
          <w:rFonts w:hint="eastAsia"/>
        </w:rPr>
        <w:t>loumoon</w:t>
      </w:r>
      <w:r>
        <w:rPr>
          <w:rFonts w:hint="eastAsia"/>
        </w:rPr>
        <w:t>”条目被删除，不再显示。（</w:t>
      </w:r>
      <w:r>
        <w:rPr>
          <w:rFonts w:hint="eastAsia"/>
        </w:rPr>
        <w:t>3</w:t>
      </w:r>
      <w:r>
        <w:rPr>
          <w:rFonts w:hint="eastAsia"/>
        </w:rPr>
        <w:t>）查看数据库，也没有该记录。</w:t>
      </w:r>
    </w:p>
    <w:p w:rsidR="00E71EAD" w:rsidRPr="00CA0CE8" w:rsidRDefault="00E71EAD" w:rsidP="00E71EAD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实际结果</w:t>
      </w:r>
    </w:p>
    <w:p w:rsidR="00E71EAD" w:rsidRPr="00B40BD6" w:rsidRDefault="00E71EAD" w:rsidP="00E71EAD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E71EAD" w:rsidRPr="00BC5AF4" w:rsidRDefault="00E71EAD" w:rsidP="00E71EAD">
      <w:pPr>
        <w:pStyle w:val="2"/>
        <w:rPr>
          <w:lang w:eastAsia="zh-CN"/>
        </w:rPr>
      </w:pPr>
      <w:bookmarkStart w:id="42" w:name="_Toc492845469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TUX</w:t>
      </w:r>
      <w:r>
        <w:rPr>
          <w:rFonts w:hint="eastAsia"/>
          <w:lang w:eastAsia="zh-CN"/>
        </w:rPr>
        <w:t>006</w:t>
      </w:r>
      <w:bookmarkEnd w:id="42"/>
    </w:p>
    <w:p w:rsidR="00E71EAD" w:rsidRPr="00CA0CE8" w:rsidRDefault="00E71EAD" w:rsidP="00E71EAD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E71EAD" w:rsidRPr="00BF3B28" w:rsidRDefault="00E71EAD" w:rsidP="00E71EAD">
      <w:pPr>
        <w:pStyle w:val="InfoBlue"/>
      </w:pPr>
      <w:r>
        <w:rPr>
          <w:rFonts w:hint="eastAsia"/>
        </w:rPr>
        <w:t>应用被打开，且当前处在“学生管理”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E71EAD" w:rsidRPr="00CA0CE8" w:rsidRDefault="00E71EAD" w:rsidP="00E71EAD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E71EAD" w:rsidRDefault="00E71EAD" w:rsidP="00E71EAD">
      <w:pPr>
        <w:pStyle w:val="InfoBlue"/>
      </w:pPr>
      <w:r>
        <w:rPr>
          <w:rFonts w:hint="eastAsia"/>
        </w:rPr>
        <w:t>鼠标选中一个学生“</w:t>
      </w:r>
      <w:r w:rsidR="000C123B">
        <w:rPr>
          <w:rFonts w:hint="eastAsia"/>
        </w:rPr>
        <w:t>test4</w:t>
      </w:r>
      <w:r>
        <w:rPr>
          <w:rFonts w:hint="eastAsia"/>
        </w:rPr>
        <w:t>”，弹出弹窗，</w:t>
      </w:r>
      <w:r w:rsidR="000C123B">
        <w:rPr>
          <w:rFonts w:hint="eastAsia"/>
        </w:rPr>
        <w:t>改动学号</w:t>
      </w:r>
      <w:r w:rsidR="000C123B">
        <w:rPr>
          <w:rFonts w:hint="eastAsia"/>
        </w:rPr>
        <w:t>=123</w:t>
      </w:r>
      <w:r w:rsidR="000C123B">
        <w:rPr>
          <w:rFonts w:hint="eastAsia"/>
        </w:rPr>
        <w:t>、名字</w:t>
      </w:r>
      <w:r w:rsidR="000C123B">
        <w:rPr>
          <w:rFonts w:hint="eastAsia"/>
        </w:rPr>
        <w:t>=jiumi</w:t>
      </w:r>
      <w:r w:rsidR="000C123B">
        <w:rPr>
          <w:rFonts w:hint="eastAsia"/>
        </w:rPr>
        <w:t>、性别</w:t>
      </w:r>
      <w:r w:rsidR="000C123B">
        <w:rPr>
          <w:rFonts w:hint="eastAsia"/>
        </w:rPr>
        <w:t>=</w:t>
      </w:r>
      <w:r w:rsidR="000C123B">
        <w:rPr>
          <w:rFonts w:hint="eastAsia"/>
        </w:rPr>
        <w:t>女、入学日期</w:t>
      </w:r>
      <w:r w:rsidR="000C123B">
        <w:rPr>
          <w:rFonts w:hint="eastAsia"/>
        </w:rPr>
        <w:t>=2008/9/1</w:t>
      </w:r>
      <w:r w:rsidR="000C123B">
        <w:rPr>
          <w:rFonts w:hint="eastAsia"/>
        </w:rPr>
        <w:t>、班级</w:t>
      </w:r>
      <w:r w:rsidR="000C123B">
        <w:rPr>
          <w:rFonts w:hint="eastAsia"/>
        </w:rPr>
        <w:t>=</w:t>
      </w:r>
      <w:r w:rsidR="000C123B">
        <w:rPr>
          <w:rFonts w:hint="eastAsia"/>
        </w:rPr>
        <w:t>高一（</w:t>
      </w:r>
      <w:r w:rsidR="000C123B">
        <w:rPr>
          <w:rFonts w:hint="eastAsia"/>
        </w:rPr>
        <w:t>1</w:t>
      </w:r>
      <w:r w:rsidR="000C123B">
        <w:rPr>
          <w:rFonts w:hint="eastAsia"/>
        </w:rPr>
        <w:t>）班、虚拟班级</w:t>
      </w:r>
      <w:r w:rsidR="000C123B">
        <w:rPr>
          <w:rFonts w:hint="eastAsia"/>
        </w:rPr>
        <w:t>=</w:t>
      </w:r>
      <w:r w:rsidR="000C123B">
        <w:rPr>
          <w:rFonts w:hint="eastAsia"/>
        </w:rPr>
        <w:t>无</w:t>
      </w:r>
      <w:r>
        <w:rPr>
          <w:rFonts w:hint="eastAsia"/>
        </w:rPr>
        <w:t>。</w:t>
      </w:r>
      <w:r w:rsidR="000C123B">
        <w:rPr>
          <w:rFonts w:hint="eastAsia"/>
        </w:rPr>
        <w:t>点击“保存”</w:t>
      </w:r>
    </w:p>
    <w:p w:rsidR="00E71EAD" w:rsidRPr="00CA0CE8" w:rsidRDefault="00E71EAD" w:rsidP="00E71EAD">
      <w:pPr>
        <w:rPr>
          <w:lang w:eastAsia="zh-CN"/>
        </w:rPr>
      </w:pPr>
      <w:r>
        <w:rPr>
          <w:rFonts w:hint="eastAsia"/>
          <w:lang w:eastAsia="zh-CN"/>
        </w:rPr>
        <w:t xml:space="preserve">3) </w:t>
      </w:r>
      <w:r>
        <w:rPr>
          <w:rFonts w:hint="eastAsia"/>
          <w:lang w:eastAsia="zh-CN"/>
        </w:rPr>
        <w:t>预期结果</w:t>
      </w:r>
    </w:p>
    <w:p w:rsidR="00E71EAD" w:rsidRPr="00BF3B28" w:rsidRDefault="00E71EAD" w:rsidP="00E71EAD">
      <w:pPr>
        <w:pStyle w:val="InfoBlue"/>
      </w:pPr>
      <w:r>
        <w:rPr>
          <w:rFonts w:hint="eastAsia"/>
        </w:rPr>
        <w:t>（</w:t>
      </w:r>
      <w:r>
        <w:rPr>
          <w:rFonts w:hint="eastAsia"/>
        </w:rPr>
        <w:t>1</w:t>
      </w:r>
      <w:r w:rsidR="000C123B">
        <w:rPr>
          <w:rFonts w:hint="eastAsia"/>
        </w:rPr>
        <w:t>）</w:t>
      </w:r>
      <w:proofErr w:type="gramStart"/>
      <w:r w:rsidR="000C123B">
        <w:rPr>
          <w:rFonts w:hint="eastAsia"/>
        </w:rPr>
        <w:t>弹出浮窗提示</w:t>
      </w:r>
      <w:proofErr w:type="gramEnd"/>
      <w:r w:rsidR="000C123B">
        <w:rPr>
          <w:rFonts w:hint="eastAsia"/>
        </w:rPr>
        <w:t>信息“保存成功</w:t>
      </w:r>
      <w:r>
        <w:rPr>
          <w:rFonts w:hint="eastAsia"/>
        </w:rPr>
        <w:t>”，点击“</w:t>
      </w:r>
      <w:r>
        <w:rPr>
          <w:rFonts w:hint="eastAsia"/>
        </w:rPr>
        <w:t>OK</w:t>
      </w:r>
      <w:r>
        <w:rPr>
          <w:rFonts w:hint="eastAsia"/>
        </w:rPr>
        <w:t>”（</w:t>
      </w:r>
      <w:r>
        <w:rPr>
          <w:rFonts w:hint="eastAsia"/>
        </w:rPr>
        <w:t>2</w:t>
      </w:r>
      <w:r>
        <w:rPr>
          <w:rFonts w:hint="eastAsia"/>
        </w:rPr>
        <w:t>）回到学生管理界面，“</w:t>
      </w:r>
      <w:r w:rsidR="000C123B">
        <w:rPr>
          <w:rFonts w:hint="eastAsia"/>
        </w:rPr>
        <w:t>test4</w:t>
      </w:r>
      <w:r w:rsidR="000C123B">
        <w:rPr>
          <w:rFonts w:hint="eastAsia"/>
        </w:rPr>
        <w:t>”条目发生了预期改动。</w:t>
      </w:r>
      <w:r>
        <w:rPr>
          <w:rFonts w:hint="eastAsia"/>
        </w:rPr>
        <w:t>（</w:t>
      </w:r>
      <w:r>
        <w:rPr>
          <w:rFonts w:hint="eastAsia"/>
        </w:rPr>
        <w:t>3</w:t>
      </w:r>
      <w:r w:rsidR="000C123B">
        <w:rPr>
          <w:rFonts w:hint="eastAsia"/>
        </w:rPr>
        <w:t>）查看数据库，</w:t>
      </w:r>
      <w:r>
        <w:rPr>
          <w:rFonts w:hint="eastAsia"/>
        </w:rPr>
        <w:t>该记录</w:t>
      </w:r>
      <w:r w:rsidR="000C123B">
        <w:rPr>
          <w:rFonts w:hint="eastAsia"/>
        </w:rPr>
        <w:t>发生预期改动</w:t>
      </w:r>
      <w:r>
        <w:rPr>
          <w:rFonts w:hint="eastAsia"/>
        </w:rPr>
        <w:t>。</w:t>
      </w:r>
    </w:p>
    <w:p w:rsidR="00E71EAD" w:rsidRPr="00CA0CE8" w:rsidRDefault="00E71EAD" w:rsidP="00E71EAD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实际结果</w:t>
      </w:r>
    </w:p>
    <w:p w:rsidR="00E71EAD" w:rsidRPr="00B40BD6" w:rsidRDefault="00E71EAD" w:rsidP="00E71EAD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0C123B" w:rsidRPr="00BC5AF4" w:rsidRDefault="000C123B" w:rsidP="000C123B">
      <w:pPr>
        <w:pStyle w:val="2"/>
        <w:rPr>
          <w:lang w:eastAsia="zh-CN"/>
        </w:rPr>
      </w:pPr>
      <w:bookmarkStart w:id="43" w:name="_Toc492845470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TUX</w:t>
      </w:r>
      <w:r>
        <w:rPr>
          <w:rFonts w:hint="eastAsia"/>
          <w:lang w:eastAsia="zh-CN"/>
        </w:rPr>
        <w:t>007</w:t>
      </w:r>
      <w:bookmarkEnd w:id="43"/>
    </w:p>
    <w:p w:rsidR="000C123B" w:rsidRPr="00CA0CE8" w:rsidRDefault="000C123B" w:rsidP="000C123B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0C123B" w:rsidRPr="00BF3B28" w:rsidRDefault="000C123B" w:rsidP="000C123B">
      <w:pPr>
        <w:pStyle w:val="InfoBlue"/>
      </w:pPr>
      <w:r>
        <w:rPr>
          <w:rFonts w:hint="eastAsia"/>
        </w:rPr>
        <w:t>应用被打开，且当前处在“学生管理”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0C123B" w:rsidRPr="00CA0CE8" w:rsidRDefault="000C123B" w:rsidP="000C123B">
      <w:pPr>
        <w:rPr>
          <w:lang w:eastAsia="zh-CN"/>
        </w:rPr>
      </w:pPr>
      <w:r>
        <w:rPr>
          <w:rFonts w:hint="eastAsia"/>
          <w:lang w:eastAsia="zh-CN"/>
        </w:rPr>
        <w:t xml:space="preserve">2) </w:t>
      </w:r>
      <w:r>
        <w:rPr>
          <w:rFonts w:hint="eastAsia"/>
          <w:lang w:eastAsia="zh-CN"/>
        </w:rPr>
        <w:t>测试输入</w:t>
      </w:r>
    </w:p>
    <w:p w:rsidR="000C123B" w:rsidRDefault="000C123B" w:rsidP="000C123B">
      <w:pPr>
        <w:pStyle w:val="InfoBlue"/>
      </w:pPr>
      <w:r>
        <w:rPr>
          <w:rFonts w:hint="eastAsia"/>
        </w:rPr>
        <w:t>鼠标选中一个学生“</w:t>
      </w:r>
      <w:r>
        <w:rPr>
          <w:rFonts w:hint="eastAsia"/>
        </w:rPr>
        <w:t>test4</w:t>
      </w:r>
      <w:r>
        <w:rPr>
          <w:rFonts w:hint="eastAsia"/>
        </w:rPr>
        <w:t>”，弹出弹窗，改动学号、名字、性别、入学日期、班级、虚拟班级为空。点击“保存”</w:t>
      </w:r>
    </w:p>
    <w:p w:rsidR="000C123B" w:rsidRPr="00CA0CE8" w:rsidRDefault="000C123B" w:rsidP="000C123B">
      <w:pPr>
        <w:rPr>
          <w:lang w:eastAsia="zh-CN"/>
        </w:rPr>
      </w:pPr>
      <w:r>
        <w:rPr>
          <w:rFonts w:hint="eastAsia"/>
          <w:lang w:eastAsia="zh-CN"/>
        </w:rPr>
        <w:t xml:space="preserve">3) </w:t>
      </w:r>
      <w:r>
        <w:rPr>
          <w:rFonts w:hint="eastAsia"/>
          <w:lang w:eastAsia="zh-CN"/>
        </w:rPr>
        <w:t>预期结果</w:t>
      </w:r>
    </w:p>
    <w:p w:rsidR="000C123B" w:rsidRPr="00BF3B28" w:rsidRDefault="000C123B" w:rsidP="000C123B">
      <w:pPr>
        <w:pStyle w:val="InfoBlue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弹出浮窗提示</w:t>
      </w:r>
      <w:proofErr w:type="gramEnd"/>
      <w:r>
        <w:rPr>
          <w:rFonts w:hint="eastAsia"/>
        </w:rPr>
        <w:t>信息“学号不能为空”、“名字不能为空”、</w:t>
      </w:r>
      <w:r>
        <w:rPr>
          <w:rFonts w:hint="eastAsia"/>
        </w:rPr>
        <w:t xml:space="preserve"> </w:t>
      </w:r>
      <w:r>
        <w:rPr>
          <w:rFonts w:hint="eastAsia"/>
        </w:rPr>
        <w:t>“性别不能为空”、“入学日期不能为空”、“班级不能为空”、“虚拟班不能为空”，点击“</w:t>
      </w:r>
      <w:r>
        <w:rPr>
          <w:rFonts w:hint="eastAsia"/>
        </w:rPr>
        <w:t>OK</w:t>
      </w:r>
      <w:r>
        <w:rPr>
          <w:rFonts w:hint="eastAsia"/>
        </w:rPr>
        <w:t>”（</w:t>
      </w:r>
      <w:r>
        <w:rPr>
          <w:rFonts w:hint="eastAsia"/>
        </w:rPr>
        <w:t>2</w:t>
      </w:r>
      <w:r>
        <w:rPr>
          <w:rFonts w:hint="eastAsia"/>
        </w:rPr>
        <w:t>）回到学生管理界面，“</w:t>
      </w:r>
      <w:r>
        <w:rPr>
          <w:rFonts w:hint="eastAsia"/>
        </w:rPr>
        <w:t>test4</w:t>
      </w:r>
      <w:r>
        <w:rPr>
          <w:rFonts w:hint="eastAsia"/>
        </w:rPr>
        <w:t>”条目未发生改动。（</w:t>
      </w:r>
      <w:r>
        <w:rPr>
          <w:rFonts w:hint="eastAsia"/>
        </w:rPr>
        <w:t>3</w:t>
      </w:r>
      <w:r>
        <w:rPr>
          <w:rFonts w:hint="eastAsia"/>
        </w:rPr>
        <w:t>）查看数据库，该记录未发生改动。</w:t>
      </w:r>
    </w:p>
    <w:p w:rsidR="000C123B" w:rsidRPr="00CA0CE8" w:rsidRDefault="000C123B" w:rsidP="000C123B">
      <w:pPr>
        <w:rPr>
          <w:lang w:eastAsia="zh-CN"/>
        </w:rPr>
      </w:pPr>
      <w:r>
        <w:rPr>
          <w:rFonts w:hint="eastAsia"/>
          <w:lang w:eastAsia="zh-CN"/>
        </w:rPr>
        <w:t xml:space="preserve">4) </w:t>
      </w:r>
      <w:r>
        <w:rPr>
          <w:rFonts w:hint="eastAsia"/>
          <w:lang w:eastAsia="zh-CN"/>
        </w:rPr>
        <w:t>实际结果</w:t>
      </w:r>
    </w:p>
    <w:p w:rsidR="000C123B" w:rsidRPr="00B40BD6" w:rsidRDefault="000C123B" w:rsidP="000C123B">
      <w:pPr>
        <w:ind w:firstLineChars="400" w:firstLine="800"/>
        <w:rPr>
          <w:lang w:eastAsia="zh-CN"/>
        </w:rPr>
      </w:pPr>
      <w:r w:rsidRPr="00B40BD6">
        <w:rPr>
          <w:rFonts w:hint="eastAsia"/>
          <w:lang w:eastAsia="zh-CN"/>
        </w:rPr>
        <w:t>符合预期结果</w:t>
      </w:r>
    </w:p>
    <w:p w:rsidR="002A1087" w:rsidRPr="002A1087" w:rsidRDefault="002A1087" w:rsidP="002A1087">
      <w:pPr>
        <w:rPr>
          <w:lang w:eastAsia="zh-CN"/>
        </w:rPr>
      </w:pPr>
    </w:p>
    <w:p w:rsidR="00AC4A42" w:rsidRDefault="00AC4A42" w:rsidP="00AC4A42">
      <w:pPr>
        <w:pStyle w:val="1"/>
        <w:rPr>
          <w:lang w:eastAsia="zh-CN"/>
        </w:rPr>
      </w:pPr>
      <w:bookmarkStart w:id="44" w:name="_Toc492845471"/>
      <w:r>
        <w:rPr>
          <w:rFonts w:hint="eastAsia"/>
          <w:lang w:eastAsia="zh-CN"/>
        </w:rPr>
        <w:t>“课程管理”功能测试用例</w:t>
      </w:r>
      <w:bookmarkEnd w:id="44"/>
    </w:p>
    <w:p w:rsidR="000C123B" w:rsidRPr="00BC5AF4" w:rsidRDefault="000C123B" w:rsidP="000C123B">
      <w:pPr>
        <w:pStyle w:val="2"/>
        <w:rPr>
          <w:lang w:eastAsia="zh-CN"/>
        </w:rPr>
      </w:pPr>
      <w:bookmarkStart w:id="45" w:name="_Toc492845472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TUK</w:t>
      </w:r>
      <w:r>
        <w:rPr>
          <w:rFonts w:hint="eastAsia"/>
          <w:lang w:eastAsia="zh-CN"/>
        </w:rPr>
        <w:t>001</w:t>
      </w:r>
      <w:bookmarkEnd w:id="45"/>
    </w:p>
    <w:p w:rsidR="000C123B" w:rsidRPr="00CA0CE8" w:rsidRDefault="000C123B" w:rsidP="000C123B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0C123B" w:rsidRPr="00BF3B28" w:rsidRDefault="000C123B" w:rsidP="000C123B">
      <w:pPr>
        <w:pStyle w:val="InfoBlue"/>
      </w:pPr>
      <w:r>
        <w:rPr>
          <w:rFonts w:hint="eastAsia"/>
        </w:rPr>
        <w:t>应用被打开，且当前处在“课程管理”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0C123B" w:rsidRPr="0019203C" w:rsidRDefault="000C123B" w:rsidP="000C123B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0C123B" w:rsidRPr="0019203C" w:rsidRDefault="000C123B" w:rsidP="000C123B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点击</w:t>
      </w:r>
      <w:r w:rsidR="00F14EB2">
        <w:rPr>
          <w:rFonts w:hint="eastAsia"/>
          <w:lang w:eastAsia="zh-CN"/>
        </w:rPr>
        <w:t>“添加课程”，在下拉框中选择输入科目</w:t>
      </w:r>
      <w:r w:rsidR="00F14EB2">
        <w:rPr>
          <w:rFonts w:hint="eastAsia"/>
          <w:lang w:eastAsia="zh-CN"/>
        </w:rPr>
        <w:t>=</w:t>
      </w:r>
      <w:r w:rsidR="00F14EB2">
        <w:rPr>
          <w:rFonts w:hint="eastAsia"/>
          <w:lang w:eastAsia="zh-CN"/>
        </w:rPr>
        <w:t>语文，任课老师</w:t>
      </w:r>
      <w:r w:rsidRPr="0019203C"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xixi</w:t>
      </w:r>
      <w:r w:rsidR="00F14EB2">
        <w:rPr>
          <w:rFonts w:hint="eastAsia"/>
          <w:lang w:eastAsia="zh-CN"/>
        </w:rPr>
        <w:t>、教室</w:t>
      </w:r>
      <w:r w:rsidR="00F14EB2">
        <w:rPr>
          <w:rFonts w:hint="eastAsia"/>
          <w:lang w:eastAsia="zh-CN"/>
        </w:rPr>
        <w:t>=</w:t>
      </w:r>
      <w:r w:rsidR="00F14EB2">
        <w:rPr>
          <w:rFonts w:hint="eastAsia"/>
          <w:lang w:eastAsia="zh-CN"/>
        </w:rPr>
        <w:t>一号楼</w:t>
      </w:r>
      <w:r w:rsidR="00F14EB2">
        <w:rPr>
          <w:rFonts w:hint="eastAsia"/>
          <w:lang w:eastAsia="zh-CN"/>
        </w:rPr>
        <w:t>505</w:t>
      </w:r>
      <w:r w:rsidRPr="0019203C">
        <w:rPr>
          <w:rFonts w:hint="eastAsia"/>
          <w:lang w:eastAsia="zh-CN"/>
        </w:rPr>
        <w:t>、</w:t>
      </w:r>
      <w:r w:rsidR="00F14EB2">
        <w:rPr>
          <w:rFonts w:hint="eastAsia"/>
          <w:lang w:eastAsia="zh-CN"/>
        </w:rPr>
        <w:t>班级</w:t>
      </w:r>
      <w:r w:rsidR="00F14EB2">
        <w:rPr>
          <w:rFonts w:hint="eastAsia"/>
          <w:lang w:eastAsia="zh-CN"/>
        </w:rPr>
        <w:t>=</w:t>
      </w:r>
      <w:r w:rsidR="00F14EB2">
        <w:rPr>
          <w:rFonts w:hint="eastAsia"/>
          <w:lang w:eastAsia="zh-CN"/>
        </w:rPr>
        <w:t>高</w:t>
      </w:r>
      <w:r w:rsidR="00F14EB2">
        <w:rPr>
          <w:rFonts w:hint="eastAsia"/>
          <w:lang w:eastAsia="zh-CN"/>
        </w:rPr>
        <w:lastRenderedPageBreak/>
        <w:t>三（</w:t>
      </w:r>
      <w:r w:rsidR="00F14EB2">
        <w:rPr>
          <w:rFonts w:hint="eastAsia"/>
          <w:lang w:eastAsia="zh-CN"/>
        </w:rPr>
        <w:t>1</w:t>
      </w:r>
      <w:r w:rsidR="00F14EB2">
        <w:rPr>
          <w:rFonts w:hint="eastAsia"/>
          <w:lang w:eastAsia="zh-CN"/>
        </w:rPr>
        <w:t>）班、星期</w:t>
      </w:r>
      <w:r w:rsidR="00F14EB2">
        <w:rPr>
          <w:rFonts w:hint="eastAsia"/>
          <w:lang w:eastAsia="zh-CN"/>
        </w:rPr>
        <w:t>=</w:t>
      </w:r>
      <w:r w:rsidR="00F14EB2">
        <w:rPr>
          <w:rFonts w:hint="eastAsia"/>
          <w:lang w:eastAsia="zh-CN"/>
        </w:rPr>
        <w:t>星期一、时间段</w:t>
      </w:r>
      <w:r w:rsidR="00F14EB2">
        <w:rPr>
          <w:rFonts w:hint="eastAsia"/>
          <w:lang w:eastAsia="zh-CN"/>
        </w:rPr>
        <w:t>=8</w:t>
      </w:r>
      <w:r w:rsidR="00F14EB2">
        <w:rPr>
          <w:rFonts w:hint="eastAsia"/>
          <w:lang w:eastAsia="zh-CN"/>
        </w:rPr>
        <w:t>：</w:t>
      </w:r>
      <w:r w:rsidR="00F14EB2">
        <w:rPr>
          <w:rFonts w:hint="eastAsia"/>
          <w:lang w:eastAsia="zh-CN"/>
        </w:rPr>
        <w:t>00-9</w:t>
      </w:r>
      <w:r w:rsidR="00F14EB2">
        <w:rPr>
          <w:rFonts w:hint="eastAsia"/>
          <w:lang w:eastAsia="zh-CN"/>
        </w:rPr>
        <w:t>：</w:t>
      </w:r>
      <w:r w:rsidR="00F14EB2">
        <w:rPr>
          <w:rFonts w:hint="eastAsia"/>
          <w:lang w:eastAsia="zh-CN"/>
        </w:rPr>
        <w:t>00</w:t>
      </w:r>
      <w:r w:rsidRPr="0019203C">
        <w:rPr>
          <w:lang w:eastAsia="zh-CN"/>
        </w:rPr>
        <w:t xml:space="preserve"> </w:t>
      </w:r>
    </w:p>
    <w:p w:rsidR="000C123B" w:rsidRPr="0019203C" w:rsidRDefault="000C123B" w:rsidP="000C123B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0C123B" w:rsidRPr="0019203C" w:rsidRDefault="000C123B" w:rsidP="000C123B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点击“保存”</w:t>
      </w:r>
    </w:p>
    <w:p w:rsidR="000C123B" w:rsidRPr="0019203C" w:rsidRDefault="000C123B" w:rsidP="000C123B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0C123B" w:rsidRPr="0019203C" w:rsidRDefault="000C123B" w:rsidP="000C123B">
      <w:pPr>
        <w:ind w:leftChars="200" w:left="400" w:firstLineChars="200" w:firstLine="400"/>
        <w:rPr>
          <w:lang w:eastAsia="zh-CN"/>
        </w:rPr>
      </w:pPr>
      <w:r w:rsidRPr="0019203C">
        <w:rPr>
          <w:lang w:eastAsia="zh-CN"/>
        </w:rPr>
        <w:t>（</w:t>
      </w:r>
      <w:r w:rsidRPr="0019203C">
        <w:rPr>
          <w:lang w:eastAsia="zh-CN"/>
        </w:rPr>
        <w:t>1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显示提示框“添加成功”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点击</w:t>
      </w:r>
      <w:r w:rsidRPr="0019203C">
        <w:rPr>
          <w:rFonts w:hint="eastAsia"/>
          <w:lang w:eastAsia="zh-CN"/>
        </w:rPr>
        <w:t>ok</w:t>
      </w:r>
      <w:r w:rsidR="00F14EB2">
        <w:rPr>
          <w:rFonts w:hint="eastAsia"/>
          <w:lang w:eastAsia="zh-CN"/>
        </w:rPr>
        <w:t>后返回到课程管理界面，并显示出新增的课程</w:t>
      </w:r>
      <w:r w:rsidRPr="0019203C">
        <w:rPr>
          <w:rFonts w:hint="eastAsia"/>
          <w:lang w:eastAsia="zh-CN"/>
        </w:rPr>
        <w:t>条目（</w:t>
      </w:r>
      <w:r w:rsidRPr="0019203C">
        <w:rPr>
          <w:rFonts w:hint="eastAsia"/>
          <w:lang w:eastAsia="zh-CN"/>
        </w:rPr>
        <w:t>3</w:t>
      </w:r>
      <w:r w:rsidR="00F14EB2">
        <w:rPr>
          <w:rFonts w:hint="eastAsia"/>
          <w:lang w:eastAsia="zh-CN"/>
        </w:rPr>
        <w:t>）查看数据库，有新增的课程</w:t>
      </w:r>
      <w:r w:rsidRPr="0019203C">
        <w:rPr>
          <w:rFonts w:hint="eastAsia"/>
          <w:lang w:eastAsia="zh-CN"/>
        </w:rPr>
        <w:t>条目</w:t>
      </w:r>
    </w:p>
    <w:p w:rsidR="000C123B" w:rsidRPr="0019203C" w:rsidRDefault="000C123B" w:rsidP="000C123B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0C123B" w:rsidRPr="0019203C" w:rsidRDefault="000C123B" w:rsidP="000C123B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F14EB2" w:rsidRPr="00BC5AF4" w:rsidRDefault="00F14EB2" w:rsidP="00F14EB2">
      <w:pPr>
        <w:pStyle w:val="2"/>
        <w:rPr>
          <w:lang w:eastAsia="zh-CN"/>
        </w:rPr>
      </w:pPr>
      <w:bookmarkStart w:id="46" w:name="_Toc492845473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TUK</w:t>
      </w:r>
      <w:r>
        <w:rPr>
          <w:rFonts w:hint="eastAsia"/>
          <w:lang w:eastAsia="zh-CN"/>
        </w:rPr>
        <w:t>002</w:t>
      </w:r>
      <w:bookmarkEnd w:id="46"/>
    </w:p>
    <w:p w:rsidR="00F14EB2" w:rsidRPr="00CA0CE8" w:rsidRDefault="00F14EB2" w:rsidP="00F14EB2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F14EB2" w:rsidRPr="00BF3B28" w:rsidRDefault="00F14EB2" w:rsidP="00F14EB2">
      <w:pPr>
        <w:pStyle w:val="InfoBlue"/>
      </w:pPr>
      <w:r>
        <w:rPr>
          <w:rFonts w:hint="eastAsia"/>
        </w:rPr>
        <w:t>应用被打开，且当前处在“课程管理”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F14EB2" w:rsidRPr="0019203C" w:rsidRDefault="00F14EB2" w:rsidP="00F14EB2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点击“添加课程”，在下拉框中选择输入科目、任课老师、教室</w:t>
      </w:r>
      <w:r w:rsidRPr="0019203C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班级、星期、时间段为空</w:t>
      </w:r>
      <w:r w:rsidRPr="0019203C">
        <w:rPr>
          <w:lang w:eastAsia="zh-CN"/>
        </w:rPr>
        <w:t xml:space="preserve"> 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F14EB2" w:rsidRPr="0019203C" w:rsidRDefault="00F14EB2" w:rsidP="00F14EB2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点击“保存”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F14EB2" w:rsidRPr="0019203C" w:rsidRDefault="00F14EB2" w:rsidP="00F14EB2">
      <w:pPr>
        <w:ind w:leftChars="200" w:left="400" w:firstLineChars="200" w:firstLine="400"/>
        <w:rPr>
          <w:lang w:eastAsia="zh-CN"/>
        </w:rPr>
      </w:pPr>
      <w:r w:rsidRPr="0019203C">
        <w:rPr>
          <w:lang w:eastAsia="zh-CN"/>
        </w:rPr>
        <w:t>（</w:t>
      </w:r>
      <w:r w:rsidRPr="0019203C">
        <w:rPr>
          <w:lang w:eastAsia="zh-CN"/>
        </w:rPr>
        <w:t>1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显示提示框“</w:t>
      </w:r>
      <w:r>
        <w:rPr>
          <w:rFonts w:hint="eastAsia"/>
          <w:lang w:eastAsia="zh-CN"/>
        </w:rPr>
        <w:t>科目不能为空</w:t>
      </w:r>
      <w:r w:rsidRPr="0019203C"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、“任课老师不能为空”、“教室不能为空”、“班级不能为空”、“星期不能为空”、“时间段不能为空”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点击</w:t>
      </w:r>
      <w:r w:rsidRPr="0019203C">
        <w:rPr>
          <w:rFonts w:hint="eastAsia"/>
          <w:lang w:eastAsia="zh-CN"/>
        </w:rPr>
        <w:t>ok</w:t>
      </w:r>
      <w:r>
        <w:rPr>
          <w:rFonts w:hint="eastAsia"/>
          <w:lang w:eastAsia="zh-CN"/>
        </w:rPr>
        <w:t>后返回到课程管理界面，无新增的课程</w:t>
      </w:r>
      <w:r w:rsidRPr="0019203C">
        <w:rPr>
          <w:rFonts w:hint="eastAsia"/>
          <w:lang w:eastAsia="zh-CN"/>
        </w:rPr>
        <w:t>条目（</w:t>
      </w:r>
      <w:r w:rsidRPr="0019203C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）查看数据库，无新增的课程</w:t>
      </w:r>
      <w:r w:rsidRPr="0019203C">
        <w:rPr>
          <w:rFonts w:hint="eastAsia"/>
          <w:lang w:eastAsia="zh-CN"/>
        </w:rPr>
        <w:t>条目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F14EB2" w:rsidRPr="0019203C" w:rsidRDefault="00F14EB2" w:rsidP="00F14EB2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F14EB2" w:rsidRPr="00BC5AF4" w:rsidRDefault="00F14EB2" w:rsidP="00F14EB2">
      <w:pPr>
        <w:pStyle w:val="2"/>
        <w:rPr>
          <w:lang w:eastAsia="zh-CN"/>
        </w:rPr>
      </w:pPr>
      <w:bookmarkStart w:id="47" w:name="_Toc492845474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TUK</w:t>
      </w:r>
      <w:r>
        <w:rPr>
          <w:rFonts w:hint="eastAsia"/>
          <w:lang w:eastAsia="zh-CN"/>
        </w:rPr>
        <w:t>003</w:t>
      </w:r>
      <w:bookmarkEnd w:id="47"/>
    </w:p>
    <w:p w:rsidR="00F14EB2" w:rsidRPr="00CA0CE8" w:rsidRDefault="00F14EB2" w:rsidP="00F14EB2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F14EB2" w:rsidRPr="00BF3B28" w:rsidRDefault="00F14EB2" w:rsidP="00F14EB2">
      <w:pPr>
        <w:pStyle w:val="InfoBlue"/>
      </w:pPr>
      <w:r>
        <w:rPr>
          <w:rFonts w:hint="eastAsia"/>
        </w:rPr>
        <w:t>应用被打开，且当前处在“课程管理”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F14EB2" w:rsidRPr="0019203C" w:rsidRDefault="00F14EB2" w:rsidP="00F14EB2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选择一门课程，点击，点击弹窗中的“删除”按钮</w:t>
      </w:r>
      <w:r w:rsidRPr="0019203C">
        <w:rPr>
          <w:lang w:eastAsia="zh-CN"/>
        </w:rPr>
        <w:t xml:space="preserve"> 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F14EB2" w:rsidRPr="0019203C" w:rsidRDefault="00F14EB2" w:rsidP="00F14EB2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点击</w:t>
      </w:r>
      <w:r>
        <w:rPr>
          <w:rFonts w:hint="eastAsia"/>
          <w:lang w:eastAsia="zh-CN"/>
        </w:rPr>
        <w:t>“删除”，点击“</w:t>
      </w:r>
      <w:r>
        <w:rPr>
          <w:rFonts w:hint="eastAsia"/>
          <w:lang w:eastAsia="zh-CN"/>
        </w:rPr>
        <w:t>OK</w:t>
      </w:r>
      <w:r>
        <w:rPr>
          <w:rFonts w:hint="eastAsia"/>
          <w:lang w:eastAsia="zh-CN"/>
        </w:rPr>
        <w:t>”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F14EB2" w:rsidRPr="0019203C" w:rsidRDefault="00F14EB2" w:rsidP="00F14EB2">
      <w:pPr>
        <w:ind w:leftChars="200" w:left="400" w:firstLineChars="200" w:firstLine="400"/>
        <w:rPr>
          <w:lang w:eastAsia="zh-CN"/>
        </w:rPr>
      </w:pPr>
      <w:r w:rsidRPr="0019203C">
        <w:rPr>
          <w:lang w:eastAsia="zh-CN"/>
        </w:rPr>
        <w:t>（</w:t>
      </w:r>
      <w:r w:rsidRPr="0019203C">
        <w:rPr>
          <w:lang w:eastAsia="zh-CN"/>
        </w:rPr>
        <w:t>1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显示提示框“</w:t>
      </w:r>
      <w:r>
        <w:rPr>
          <w:rFonts w:hint="eastAsia"/>
          <w:lang w:eastAsia="zh-CN"/>
        </w:rPr>
        <w:t>删除</w:t>
      </w:r>
      <w:r w:rsidRPr="0019203C">
        <w:rPr>
          <w:rFonts w:hint="eastAsia"/>
          <w:lang w:eastAsia="zh-CN"/>
        </w:rPr>
        <w:t>成功”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点击</w:t>
      </w:r>
      <w:r w:rsidRPr="0019203C">
        <w:rPr>
          <w:rFonts w:hint="eastAsia"/>
          <w:lang w:eastAsia="zh-CN"/>
        </w:rPr>
        <w:t>ok</w:t>
      </w:r>
      <w:r>
        <w:rPr>
          <w:rFonts w:hint="eastAsia"/>
          <w:lang w:eastAsia="zh-CN"/>
        </w:rPr>
        <w:t>后返回到课程管理界面，该课程条目不再存在</w:t>
      </w:r>
      <w:r w:rsidRPr="0019203C">
        <w:rPr>
          <w:rFonts w:hint="eastAsia"/>
          <w:lang w:eastAsia="zh-CN"/>
        </w:rPr>
        <w:t>（</w:t>
      </w:r>
      <w:r w:rsidRPr="0019203C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）查看数据库，该课程</w:t>
      </w:r>
      <w:r w:rsidRPr="0019203C">
        <w:rPr>
          <w:rFonts w:hint="eastAsia"/>
          <w:lang w:eastAsia="zh-CN"/>
        </w:rPr>
        <w:t>条目</w:t>
      </w:r>
      <w:r>
        <w:rPr>
          <w:rFonts w:hint="eastAsia"/>
          <w:lang w:eastAsia="zh-CN"/>
        </w:rPr>
        <w:t>不再存在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F14EB2" w:rsidRPr="0019203C" w:rsidRDefault="00F14EB2" w:rsidP="00F14EB2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F14EB2" w:rsidRPr="00BC5AF4" w:rsidRDefault="00F14EB2" w:rsidP="00F14EB2">
      <w:pPr>
        <w:pStyle w:val="2"/>
        <w:rPr>
          <w:lang w:eastAsia="zh-CN"/>
        </w:rPr>
      </w:pPr>
      <w:bookmarkStart w:id="48" w:name="_Toc492845475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TUK</w:t>
      </w:r>
      <w:r>
        <w:rPr>
          <w:rFonts w:hint="eastAsia"/>
          <w:lang w:eastAsia="zh-CN"/>
        </w:rPr>
        <w:t>004</w:t>
      </w:r>
      <w:bookmarkEnd w:id="48"/>
    </w:p>
    <w:p w:rsidR="00F14EB2" w:rsidRPr="00CA0CE8" w:rsidRDefault="00F14EB2" w:rsidP="00F14EB2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F14EB2" w:rsidRPr="00BF3B28" w:rsidRDefault="00F14EB2" w:rsidP="00F14EB2">
      <w:pPr>
        <w:pStyle w:val="InfoBlue"/>
      </w:pPr>
      <w:r>
        <w:rPr>
          <w:rFonts w:hint="eastAsia"/>
        </w:rPr>
        <w:t>应用被打开，且当前处在“课程管理”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F14EB2" w:rsidRPr="0019203C" w:rsidRDefault="00F14EB2" w:rsidP="00F14EB2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点击一门课程，弹出浮窗，在下拉框中改动输入科目</w:t>
      </w:r>
      <w:r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数学，任课老师</w:t>
      </w:r>
      <w:r w:rsidRPr="0019203C"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xiji</w:t>
      </w:r>
      <w:r>
        <w:rPr>
          <w:rFonts w:hint="eastAsia"/>
          <w:lang w:eastAsia="zh-CN"/>
        </w:rPr>
        <w:t>、教室</w:t>
      </w:r>
      <w:r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一号楼</w:t>
      </w:r>
      <w:r>
        <w:rPr>
          <w:rFonts w:hint="eastAsia"/>
          <w:lang w:eastAsia="zh-CN"/>
        </w:rPr>
        <w:t>105</w:t>
      </w:r>
      <w:r w:rsidRPr="0019203C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班级</w:t>
      </w:r>
      <w:r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高三（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）班、星期</w:t>
      </w:r>
      <w:r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星期二、时间段</w:t>
      </w:r>
      <w:r>
        <w:rPr>
          <w:rFonts w:hint="eastAsia"/>
          <w:lang w:eastAsia="zh-CN"/>
        </w:rPr>
        <w:t>=8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00-9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00</w:t>
      </w:r>
      <w:r w:rsidRPr="0019203C">
        <w:rPr>
          <w:lang w:eastAsia="zh-CN"/>
        </w:rPr>
        <w:t xml:space="preserve"> 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F14EB2" w:rsidRPr="0019203C" w:rsidRDefault="00F14EB2" w:rsidP="00F14EB2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点击“保存”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F14EB2" w:rsidRPr="0019203C" w:rsidRDefault="00F14EB2" w:rsidP="00F14EB2">
      <w:pPr>
        <w:ind w:leftChars="200" w:left="400" w:firstLineChars="200" w:firstLine="400"/>
        <w:rPr>
          <w:lang w:eastAsia="zh-CN"/>
        </w:rPr>
      </w:pPr>
      <w:r w:rsidRPr="0019203C">
        <w:rPr>
          <w:lang w:eastAsia="zh-CN"/>
        </w:rPr>
        <w:t>（</w:t>
      </w:r>
      <w:r w:rsidRPr="0019203C">
        <w:rPr>
          <w:lang w:eastAsia="zh-CN"/>
        </w:rPr>
        <w:t>1</w:t>
      </w:r>
      <w:r w:rsidRPr="0019203C">
        <w:rPr>
          <w:lang w:eastAsia="zh-CN"/>
        </w:rPr>
        <w:t>）</w:t>
      </w:r>
      <w:r>
        <w:rPr>
          <w:rFonts w:hint="eastAsia"/>
          <w:lang w:eastAsia="zh-CN"/>
        </w:rPr>
        <w:t>显示提示框“保存</w:t>
      </w:r>
      <w:r w:rsidRPr="0019203C">
        <w:rPr>
          <w:rFonts w:hint="eastAsia"/>
          <w:lang w:eastAsia="zh-CN"/>
        </w:rPr>
        <w:t>成功”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点击</w:t>
      </w:r>
      <w:r w:rsidRPr="0019203C">
        <w:rPr>
          <w:rFonts w:hint="eastAsia"/>
          <w:lang w:eastAsia="zh-CN"/>
        </w:rPr>
        <w:t>ok</w:t>
      </w:r>
      <w:r>
        <w:rPr>
          <w:rFonts w:hint="eastAsia"/>
          <w:lang w:eastAsia="zh-CN"/>
        </w:rPr>
        <w:t>后返回到课程管理界面，该课程</w:t>
      </w:r>
      <w:r w:rsidRPr="0019203C">
        <w:rPr>
          <w:rFonts w:hint="eastAsia"/>
          <w:lang w:eastAsia="zh-CN"/>
        </w:rPr>
        <w:t>条目</w:t>
      </w:r>
      <w:r>
        <w:rPr>
          <w:rFonts w:hint="eastAsia"/>
          <w:lang w:eastAsia="zh-CN"/>
        </w:rPr>
        <w:t>发生了预期的改动</w:t>
      </w:r>
      <w:r w:rsidRPr="0019203C">
        <w:rPr>
          <w:rFonts w:hint="eastAsia"/>
          <w:lang w:eastAsia="zh-CN"/>
        </w:rPr>
        <w:t>（</w:t>
      </w:r>
      <w:r w:rsidRPr="0019203C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）查看数据库，该课程</w:t>
      </w:r>
      <w:r w:rsidRPr="0019203C">
        <w:rPr>
          <w:rFonts w:hint="eastAsia"/>
          <w:lang w:eastAsia="zh-CN"/>
        </w:rPr>
        <w:t>条目</w:t>
      </w:r>
      <w:r>
        <w:rPr>
          <w:rFonts w:hint="eastAsia"/>
          <w:lang w:eastAsia="zh-CN"/>
        </w:rPr>
        <w:t>发生了预期的改动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F14EB2" w:rsidRPr="0019203C" w:rsidRDefault="00F14EB2" w:rsidP="00F14EB2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F14EB2" w:rsidRPr="00BC5AF4" w:rsidRDefault="00F14EB2" w:rsidP="00F14EB2">
      <w:pPr>
        <w:pStyle w:val="2"/>
        <w:rPr>
          <w:lang w:eastAsia="zh-CN"/>
        </w:rPr>
      </w:pPr>
      <w:bookmarkStart w:id="49" w:name="_Toc492845476"/>
      <w:r>
        <w:rPr>
          <w:rFonts w:hint="eastAsia"/>
          <w:lang w:eastAsia="zh-CN"/>
        </w:rPr>
        <w:lastRenderedPageBreak/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TUK</w:t>
      </w:r>
      <w:r>
        <w:rPr>
          <w:rFonts w:hint="eastAsia"/>
          <w:lang w:eastAsia="zh-CN"/>
        </w:rPr>
        <w:t>005</w:t>
      </w:r>
      <w:bookmarkEnd w:id="49"/>
    </w:p>
    <w:p w:rsidR="00F14EB2" w:rsidRPr="00CA0CE8" w:rsidRDefault="00F14EB2" w:rsidP="00F14EB2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F14EB2" w:rsidRPr="00BF3B28" w:rsidRDefault="00F14EB2" w:rsidP="00F14EB2">
      <w:pPr>
        <w:pStyle w:val="InfoBlue"/>
      </w:pPr>
      <w:r>
        <w:rPr>
          <w:rFonts w:hint="eastAsia"/>
        </w:rPr>
        <w:t>应用被打开，且当前处在“课程管理”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F14EB2" w:rsidRPr="0019203C" w:rsidRDefault="00F14EB2" w:rsidP="00F14EB2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点击一门课程，弹出浮窗，在下拉框中改动输入科目、任课老师、教室</w:t>
      </w:r>
      <w:r w:rsidRPr="0019203C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班级、星期、时间段为空</w:t>
      </w:r>
      <w:r w:rsidRPr="0019203C">
        <w:rPr>
          <w:lang w:eastAsia="zh-CN"/>
        </w:rPr>
        <w:t xml:space="preserve"> 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F14EB2" w:rsidRPr="0019203C" w:rsidRDefault="00F14EB2" w:rsidP="00F14EB2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点击“保存”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F14EB2" w:rsidRPr="0019203C" w:rsidRDefault="00F14EB2" w:rsidP="00F14EB2">
      <w:pPr>
        <w:ind w:leftChars="200" w:left="400" w:firstLineChars="200" w:firstLine="400"/>
        <w:rPr>
          <w:lang w:eastAsia="zh-CN"/>
        </w:rPr>
      </w:pPr>
      <w:r w:rsidRPr="0019203C">
        <w:rPr>
          <w:lang w:eastAsia="zh-CN"/>
        </w:rPr>
        <w:t>（</w:t>
      </w:r>
      <w:r w:rsidRPr="0019203C">
        <w:rPr>
          <w:lang w:eastAsia="zh-CN"/>
        </w:rPr>
        <w:t>1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显示提示框“</w:t>
      </w:r>
      <w:r>
        <w:rPr>
          <w:rFonts w:hint="eastAsia"/>
          <w:lang w:eastAsia="zh-CN"/>
        </w:rPr>
        <w:t>科目不能为空</w:t>
      </w:r>
      <w:r w:rsidRPr="0019203C"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、“任课老师不能为空”、“教室不能为空”、“班级不能为空”、“星期不能为空”、“时间段不能为空”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点击</w:t>
      </w:r>
      <w:r w:rsidRPr="0019203C">
        <w:rPr>
          <w:rFonts w:hint="eastAsia"/>
          <w:lang w:eastAsia="zh-CN"/>
        </w:rPr>
        <w:t>ok</w:t>
      </w:r>
      <w:r>
        <w:rPr>
          <w:rFonts w:hint="eastAsia"/>
          <w:lang w:eastAsia="zh-CN"/>
        </w:rPr>
        <w:t>后返回到课程管理界面，无新增的课程</w:t>
      </w:r>
      <w:r w:rsidRPr="0019203C">
        <w:rPr>
          <w:rFonts w:hint="eastAsia"/>
          <w:lang w:eastAsia="zh-CN"/>
        </w:rPr>
        <w:t>条目（</w:t>
      </w:r>
      <w:r w:rsidRPr="0019203C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）查看数据库，无新增的课程</w:t>
      </w:r>
      <w:r w:rsidRPr="0019203C">
        <w:rPr>
          <w:rFonts w:hint="eastAsia"/>
          <w:lang w:eastAsia="zh-CN"/>
        </w:rPr>
        <w:t>条目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0C123B" w:rsidRPr="000C123B" w:rsidRDefault="00F14EB2" w:rsidP="00F14EB2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C4A42" w:rsidRDefault="00AC4A42" w:rsidP="00AC4A42">
      <w:pPr>
        <w:pStyle w:val="1"/>
        <w:rPr>
          <w:lang w:eastAsia="zh-CN"/>
        </w:rPr>
      </w:pPr>
      <w:bookmarkStart w:id="50" w:name="_Toc492845477"/>
      <w:r>
        <w:rPr>
          <w:rFonts w:hint="eastAsia"/>
          <w:lang w:eastAsia="zh-CN"/>
        </w:rPr>
        <w:t>“教师管理”功能测试用例</w:t>
      </w:r>
      <w:bookmarkEnd w:id="50"/>
    </w:p>
    <w:p w:rsidR="00F14EB2" w:rsidRPr="00BC5AF4" w:rsidRDefault="00F14EB2" w:rsidP="00F14EB2">
      <w:pPr>
        <w:pStyle w:val="2"/>
        <w:rPr>
          <w:lang w:eastAsia="zh-CN"/>
        </w:rPr>
      </w:pPr>
      <w:bookmarkStart w:id="51" w:name="_Toc492845478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TUJ</w:t>
      </w:r>
      <w:r>
        <w:rPr>
          <w:rFonts w:hint="eastAsia"/>
          <w:lang w:eastAsia="zh-CN"/>
        </w:rPr>
        <w:t>001</w:t>
      </w:r>
      <w:bookmarkEnd w:id="51"/>
    </w:p>
    <w:p w:rsidR="00F14EB2" w:rsidRPr="00CA0CE8" w:rsidRDefault="00F14EB2" w:rsidP="00F14EB2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F14EB2" w:rsidRPr="00BF3B28" w:rsidRDefault="00F14EB2" w:rsidP="00F14EB2">
      <w:pPr>
        <w:pStyle w:val="InfoBlue"/>
      </w:pPr>
      <w:r>
        <w:rPr>
          <w:rFonts w:hint="eastAsia"/>
        </w:rPr>
        <w:t>应用被打开，且当前处在“教师管理”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F14EB2" w:rsidRPr="0019203C" w:rsidRDefault="00F14EB2" w:rsidP="00F14EB2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点击“添加教师”，</w:t>
      </w:r>
      <w:r w:rsidR="00D62301">
        <w:rPr>
          <w:rFonts w:hint="eastAsia"/>
          <w:lang w:eastAsia="zh-CN"/>
        </w:rPr>
        <w:t>输入工号</w:t>
      </w:r>
      <w:r w:rsidR="00D62301">
        <w:rPr>
          <w:rFonts w:hint="eastAsia"/>
          <w:lang w:eastAsia="zh-CN"/>
        </w:rPr>
        <w:t>=123</w:t>
      </w:r>
      <w:r w:rsidR="00D62301">
        <w:rPr>
          <w:rFonts w:hint="eastAsia"/>
          <w:lang w:eastAsia="zh-CN"/>
        </w:rPr>
        <w:t>，名字</w:t>
      </w:r>
      <w:r w:rsidR="00D62301">
        <w:rPr>
          <w:rFonts w:hint="eastAsia"/>
          <w:lang w:eastAsia="zh-CN"/>
        </w:rPr>
        <w:t>=jiji</w:t>
      </w:r>
      <w:r w:rsidR="00D62301">
        <w:rPr>
          <w:rFonts w:hint="eastAsia"/>
          <w:lang w:eastAsia="zh-CN"/>
        </w:rPr>
        <w:t>，密码</w:t>
      </w:r>
      <w:r w:rsidR="00D62301">
        <w:rPr>
          <w:rFonts w:hint="eastAsia"/>
          <w:lang w:eastAsia="zh-CN"/>
        </w:rPr>
        <w:t>=1234</w:t>
      </w:r>
      <w:r w:rsidR="00D62301">
        <w:rPr>
          <w:rFonts w:hint="eastAsia"/>
          <w:lang w:eastAsia="zh-CN"/>
        </w:rPr>
        <w:t>，性别</w:t>
      </w:r>
      <w:r w:rsidR="00D62301">
        <w:rPr>
          <w:rFonts w:hint="eastAsia"/>
          <w:lang w:eastAsia="zh-CN"/>
        </w:rPr>
        <w:t>=</w:t>
      </w:r>
      <w:r w:rsidR="00D62301">
        <w:rPr>
          <w:rFonts w:hint="eastAsia"/>
          <w:lang w:eastAsia="zh-CN"/>
        </w:rPr>
        <w:t>男，在下拉框中选择输入办公室</w:t>
      </w:r>
      <w:r>
        <w:rPr>
          <w:rFonts w:hint="eastAsia"/>
          <w:lang w:eastAsia="zh-CN"/>
        </w:rPr>
        <w:t>=</w:t>
      </w:r>
      <w:r w:rsidR="00D62301">
        <w:rPr>
          <w:rFonts w:hint="eastAsia"/>
          <w:lang w:eastAsia="zh-CN"/>
        </w:rPr>
        <w:t>一号楼</w:t>
      </w:r>
      <w:r w:rsidR="00D62301"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0</w:t>
      </w:r>
      <w:r w:rsidRPr="0019203C">
        <w:rPr>
          <w:lang w:eastAsia="zh-CN"/>
        </w:rPr>
        <w:t xml:space="preserve"> 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F14EB2" w:rsidRPr="0019203C" w:rsidRDefault="00F14EB2" w:rsidP="00F14EB2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点击“保存”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F14EB2" w:rsidRPr="0019203C" w:rsidRDefault="00F14EB2" w:rsidP="00F14EB2">
      <w:pPr>
        <w:ind w:leftChars="200" w:left="400" w:firstLineChars="200" w:firstLine="400"/>
        <w:rPr>
          <w:lang w:eastAsia="zh-CN"/>
        </w:rPr>
      </w:pPr>
      <w:r w:rsidRPr="0019203C">
        <w:rPr>
          <w:lang w:eastAsia="zh-CN"/>
        </w:rPr>
        <w:t>（</w:t>
      </w:r>
      <w:r w:rsidRPr="0019203C">
        <w:rPr>
          <w:lang w:eastAsia="zh-CN"/>
        </w:rPr>
        <w:t>1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显示提示框“添加成功”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点击</w:t>
      </w:r>
      <w:r w:rsidRPr="0019203C">
        <w:rPr>
          <w:rFonts w:hint="eastAsia"/>
          <w:lang w:eastAsia="zh-CN"/>
        </w:rPr>
        <w:t>ok</w:t>
      </w:r>
      <w:r w:rsidR="00D62301">
        <w:rPr>
          <w:rFonts w:hint="eastAsia"/>
          <w:lang w:eastAsia="zh-CN"/>
        </w:rPr>
        <w:t>后返回到课程管理界面，并显示出新增的教师</w:t>
      </w:r>
      <w:r w:rsidRPr="0019203C">
        <w:rPr>
          <w:rFonts w:hint="eastAsia"/>
          <w:lang w:eastAsia="zh-CN"/>
        </w:rPr>
        <w:t>条目（</w:t>
      </w:r>
      <w:r w:rsidRPr="0019203C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）查</w:t>
      </w:r>
      <w:r w:rsidR="00D62301">
        <w:rPr>
          <w:rFonts w:hint="eastAsia"/>
          <w:lang w:eastAsia="zh-CN"/>
        </w:rPr>
        <w:t>看数据库，有新增的教师</w:t>
      </w:r>
      <w:r w:rsidRPr="0019203C">
        <w:rPr>
          <w:rFonts w:hint="eastAsia"/>
          <w:lang w:eastAsia="zh-CN"/>
        </w:rPr>
        <w:t>条目</w:t>
      </w:r>
    </w:p>
    <w:p w:rsidR="00F14EB2" w:rsidRPr="0019203C" w:rsidRDefault="00F14EB2" w:rsidP="00F14EB2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F14EB2" w:rsidRPr="0019203C" w:rsidRDefault="00F14EB2" w:rsidP="00F14EB2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D62301" w:rsidRPr="00BC5AF4" w:rsidRDefault="00D62301" w:rsidP="00D62301">
      <w:pPr>
        <w:pStyle w:val="2"/>
        <w:rPr>
          <w:lang w:eastAsia="zh-CN"/>
        </w:rPr>
      </w:pPr>
      <w:bookmarkStart w:id="52" w:name="_Toc492845479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TUJ</w:t>
      </w:r>
      <w:r>
        <w:rPr>
          <w:rFonts w:hint="eastAsia"/>
          <w:lang w:eastAsia="zh-CN"/>
        </w:rPr>
        <w:t>002</w:t>
      </w:r>
      <w:bookmarkEnd w:id="52"/>
    </w:p>
    <w:p w:rsidR="00D62301" w:rsidRPr="00CA0CE8" w:rsidRDefault="00D62301" w:rsidP="00D62301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D62301" w:rsidRPr="00BF3B28" w:rsidRDefault="00D62301" w:rsidP="00D62301">
      <w:pPr>
        <w:pStyle w:val="InfoBlue"/>
      </w:pPr>
      <w:r>
        <w:rPr>
          <w:rFonts w:hint="eastAsia"/>
        </w:rPr>
        <w:t>应用被打开，且当前处在“教师管理”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D62301" w:rsidRPr="0019203C" w:rsidRDefault="00D62301" w:rsidP="00D62301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点击“添加教师”，输入工号、名字、密码、性别、办公室为空</w:t>
      </w:r>
      <w:r w:rsidRPr="0019203C">
        <w:rPr>
          <w:lang w:eastAsia="zh-CN"/>
        </w:rPr>
        <w:t xml:space="preserve"> 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D62301" w:rsidRPr="0019203C" w:rsidRDefault="00D62301" w:rsidP="00D62301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点击“保存”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D62301" w:rsidRPr="0019203C" w:rsidRDefault="00D62301" w:rsidP="00D62301">
      <w:pPr>
        <w:ind w:leftChars="200" w:left="400" w:firstLineChars="200" w:firstLine="400"/>
        <w:rPr>
          <w:lang w:eastAsia="zh-CN"/>
        </w:rPr>
      </w:pPr>
      <w:r w:rsidRPr="0019203C">
        <w:rPr>
          <w:lang w:eastAsia="zh-CN"/>
        </w:rPr>
        <w:t>（</w:t>
      </w:r>
      <w:r w:rsidRPr="0019203C">
        <w:rPr>
          <w:lang w:eastAsia="zh-CN"/>
        </w:rPr>
        <w:t>1</w:t>
      </w:r>
      <w:r w:rsidRPr="0019203C">
        <w:rPr>
          <w:lang w:eastAsia="zh-CN"/>
        </w:rPr>
        <w:t>）</w:t>
      </w:r>
      <w:r>
        <w:rPr>
          <w:rFonts w:hint="eastAsia"/>
          <w:lang w:eastAsia="zh-CN"/>
        </w:rPr>
        <w:t>显示提示框“工号不能为空</w:t>
      </w:r>
      <w:r w:rsidRPr="0019203C"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、“名字不能为空”、“密码不能为空”、“性别不能为空”、“办公室不能为空”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点击</w:t>
      </w:r>
      <w:r w:rsidRPr="0019203C">
        <w:rPr>
          <w:rFonts w:hint="eastAsia"/>
          <w:lang w:eastAsia="zh-CN"/>
        </w:rPr>
        <w:t>ok</w:t>
      </w:r>
      <w:r>
        <w:rPr>
          <w:rFonts w:hint="eastAsia"/>
          <w:lang w:eastAsia="zh-CN"/>
        </w:rPr>
        <w:t>后返回到课程管理界面，无新增的教师条目</w:t>
      </w:r>
      <w:r w:rsidRPr="0019203C">
        <w:rPr>
          <w:rFonts w:hint="eastAsia"/>
          <w:lang w:eastAsia="zh-CN"/>
        </w:rPr>
        <w:t>（</w:t>
      </w:r>
      <w:r w:rsidRPr="0019203C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）查看数据库，无新增的教师</w:t>
      </w:r>
      <w:r w:rsidRPr="0019203C">
        <w:rPr>
          <w:rFonts w:hint="eastAsia"/>
          <w:lang w:eastAsia="zh-CN"/>
        </w:rPr>
        <w:t>条目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D62301" w:rsidRPr="0019203C" w:rsidRDefault="00D62301" w:rsidP="00D62301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D62301" w:rsidRPr="00BC5AF4" w:rsidRDefault="00D62301" w:rsidP="00D62301">
      <w:pPr>
        <w:pStyle w:val="2"/>
        <w:rPr>
          <w:lang w:eastAsia="zh-CN"/>
        </w:rPr>
      </w:pPr>
      <w:bookmarkStart w:id="53" w:name="_Toc492845480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TUJ</w:t>
      </w:r>
      <w:r>
        <w:rPr>
          <w:rFonts w:hint="eastAsia"/>
          <w:lang w:eastAsia="zh-CN"/>
        </w:rPr>
        <w:t>003</w:t>
      </w:r>
      <w:bookmarkEnd w:id="53"/>
    </w:p>
    <w:p w:rsidR="00D62301" w:rsidRPr="00CA0CE8" w:rsidRDefault="00D62301" w:rsidP="00D62301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D62301" w:rsidRPr="00BF3B28" w:rsidRDefault="00D62301" w:rsidP="00D62301">
      <w:pPr>
        <w:pStyle w:val="InfoBlue"/>
      </w:pPr>
      <w:r>
        <w:rPr>
          <w:rFonts w:hint="eastAsia"/>
        </w:rPr>
        <w:t>应用被打开，且当前处在“教师管理”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lastRenderedPageBreak/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D62301" w:rsidRPr="0019203C" w:rsidRDefault="00D62301" w:rsidP="00D62301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点击教师“</w:t>
      </w:r>
      <w:r>
        <w:rPr>
          <w:rFonts w:hint="eastAsia"/>
          <w:lang w:eastAsia="zh-CN"/>
        </w:rPr>
        <w:t>jj</w:t>
      </w:r>
      <w:r>
        <w:rPr>
          <w:rFonts w:hint="eastAsia"/>
          <w:lang w:eastAsia="zh-CN"/>
        </w:rPr>
        <w:t>”，弹出浮窗，点击“删除”</w:t>
      </w:r>
      <w:r w:rsidRPr="0019203C">
        <w:rPr>
          <w:lang w:eastAsia="zh-CN"/>
        </w:rPr>
        <w:t xml:space="preserve"> 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D62301" w:rsidRPr="0019203C" w:rsidRDefault="00D62301" w:rsidP="00D62301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点击“删除</w:t>
      </w:r>
      <w:r w:rsidRPr="0019203C">
        <w:rPr>
          <w:rFonts w:hint="eastAsia"/>
          <w:lang w:eastAsia="zh-CN"/>
        </w:rPr>
        <w:t>”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D62301" w:rsidRPr="0019203C" w:rsidRDefault="00D62301" w:rsidP="00D62301">
      <w:pPr>
        <w:ind w:leftChars="200" w:left="400" w:firstLineChars="200" w:firstLine="400"/>
        <w:rPr>
          <w:lang w:eastAsia="zh-CN"/>
        </w:rPr>
      </w:pPr>
      <w:r w:rsidRPr="0019203C">
        <w:rPr>
          <w:lang w:eastAsia="zh-CN"/>
        </w:rPr>
        <w:t>（</w:t>
      </w:r>
      <w:r w:rsidRPr="0019203C">
        <w:rPr>
          <w:lang w:eastAsia="zh-CN"/>
        </w:rPr>
        <w:t>1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显示提示框“</w:t>
      </w:r>
      <w:r>
        <w:rPr>
          <w:rFonts w:hint="eastAsia"/>
          <w:lang w:eastAsia="zh-CN"/>
        </w:rPr>
        <w:t>删除</w:t>
      </w:r>
      <w:r w:rsidRPr="0019203C">
        <w:rPr>
          <w:rFonts w:hint="eastAsia"/>
          <w:lang w:eastAsia="zh-CN"/>
        </w:rPr>
        <w:t>成功”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点击</w:t>
      </w:r>
      <w:r w:rsidRPr="0019203C">
        <w:rPr>
          <w:rFonts w:hint="eastAsia"/>
          <w:lang w:eastAsia="zh-CN"/>
        </w:rPr>
        <w:t>ok</w:t>
      </w:r>
      <w:r>
        <w:rPr>
          <w:rFonts w:hint="eastAsia"/>
          <w:lang w:eastAsia="zh-CN"/>
        </w:rPr>
        <w:t>后返回到课程管理界面，该教师</w:t>
      </w:r>
      <w:r w:rsidRPr="0019203C">
        <w:rPr>
          <w:rFonts w:hint="eastAsia"/>
          <w:lang w:eastAsia="zh-CN"/>
        </w:rPr>
        <w:t>条目</w:t>
      </w:r>
      <w:r>
        <w:rPr>
          <w:rFonts w:hint="eastAsia"/>
          <w:lang w:eastAsia="zh-CN"/>
        </w:rPr>
        <w:t>不再存在</w:t>
      </w:r>
      <w:r w:rsidRPr="0019203C">
        <w:rPr>
          <w:rFonts w:hint="eastAsia"/>
          <w:lang w:eastAsia="zh-CN"/>
        </w:rPr>
        <w:t>（</w:t>
      </w:r>
      <w:r w:rsidRPr="0019203C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）查看数据库，该教师</w:t>
      </w:r>
      <w:r w:rsidRPr="0019203C">
        <w:rPr>
          <w:rFonts w:hint="eastAsia"/>
          <w:lang w:eastAsia="zh-CN"/>
        </w:rPr>
        <w:t>条目</w:t>
      </w:r>
      <w:r>
        <w:rPr>
          <w:rFonts w:hint="eastAsia"/>
          <w:lang w:eastAsia="zh-CN"/>
        </w:rPr>
        <w:t>不再存在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D62301" w:rsidRPr="0019203C" w:rsidRDefault="00D62301" w:rsidP="00D62301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D62301" w:rsidRPr="00BC5AF4" w:rsidRDefault="00D62301" w:rsidP="00D62301">
      <w:pPr>
        <w:pStyle w:val="2"/>
        <w:rPr>
          <w:lang w:eastAsia="zh-CN"/>
        </w:rPr>
      </w:pPr>
      <w:bookmarkStart w:id="54" w:name="_Toc492845481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TUJ</w:t>
      </w:r>
      <w:r>
        <w:rPr>
          <w:rFonts w:hint="eastAsia"/>
          <w:lang w:eastAsia="zh-CN"/>
        </w:rPr>
        <w:t>004</w:t>
      </w:r>
      <w:bookmarkEnd w:id="54"/>
    </w:p>
    <w:p w:rsidR="00D62301" w:rsidRPr="00CA0CE8" w:rsidRDefault="00D62301" w:rsidP="00D62301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D62301" w:rsidRPr="00BF3B28" w:rsidRDefault="00D62301" w:rsidP="00D62301">
      <w:pPr>
        <w:pStyle w:val="InfoBlue"/>
      </w:pPr>
      <w:r>
        <w:rPr>
          <w:rFonts w:hint="eastAsia"/>
        </w:rPr>
        <w:t>应用被打开，且当前处在“教师管理”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D62301" w:rsidRPr="0019203C" w:rsidRDefault="00D62301" w:rsidP="00D62301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点击教师“</w:t>
      </w:r>
      <w:r>
        <w:rPr>
          <w:rFonts w:hint="eastAsia"/>
          <w:lang w:eastAsia="zh-CN"/>
        </w:rPr>
        <w:t>jj</w:t>
      </w:r>
      <w:r>
        <w:rPr>
          <w:rFonts w:hint="eastAsia"/>
          <w:lang w:eastAsia="zh-CN"/>
        </w:rPr>
        <w:t>”，弹出浮窗，修改输入工号</w:t>
      </w:r>
      <w:r>
        <w:rPr>
          <w:rFonts w:hint="eastAsia"/>
          <w:lang w:eastAsia="zh-CN"/>
        </w:rPr>
        <w:t>=123445</w:t>
      </w:r>
      <w:r>
        <w:rPr>
          <w:rFonts w:hint="eastAsia"/>
          <w:lang w:eastAsia="zh-CN"/>
        </w:rPr>
        <w:t>，名字</w:t>
      </w:r>
      <w:r>
        <w:rPr>
          <w:rFonts w:hint="eastAsia"/>
          <w:lang w:eastAsia="zh-CN"/>
        </w:rPr>
        <w:t>=lalala</w:t>
      </w:r>
      <w:r>
        <w:rPr>
          <w:rFonts w:hint="eastAsia"/>
          <w:lang w:eastAsia="zh-CN"/>
        </w:rPr>
        <w:t>，密码</w:t>
      </w:r>
      <w:r>
        <w:rPr>
          <w:rFonts w:hint="eastAsia"/>
          <w:lang w:eastAsia="zh-CN"/>
        </w:rPr>
        <w:t>=1234</w:t>
      </w:r>
      <w:r>
        <w:rPr>
          <w:rFonts w:hint="eastAsia"/>
          <w:lang w:eastAsia="zh-CN"/>
        </w:rPr>
        <w:t>，性别</w:t>
      </w:r>
      <w:r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男，在下拉框中选择输入办公室</w:t>
      </w:r>
      <w:r>
        <w:rPr>
          <w:rFonts w:hint="eastAsia"/>
          <w:lang w:eastAsia="zh-CN"/>
        </w:rPr>
        <w:t>=</w:t>
      </w:r>
      <w:r>
        <w:rPr>
          <w:rFonts w:hint="eastAsia"/>
          <w:lang w:eastAsia="zh-CN"/>
        </w:rPr>
        <w:t>二号楼</w:t>
      </w:r>
      <w:r>
        <w:rPr>
          <w:rFonts w:hint="eastAsia"/>
          <w:lang w:eastAsia="zh-CN"/>
        </w:rPr>
        <w:t>120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D62301" w:rsidRPr="0019203C" w:rsidRDefault="00D62301" w:rsidP="00D62301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点击“保存</w:t>
      </w:r>
      <w:r w:rsidRPr="0019203C">
        <w:rPr>
          <w:rFonts w:hint="eastAsia"/>
          <w:lang w:eastAsia="zh-CN"/>
        </w:rPr>
        <w:t>”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D62301" w:rsidRPr="0019203C" w:rsidRDefault="00D62301" w:rsidP="00D62301">
      <w:pPr>
        <w:ind w:leftChars="200" w:left="400" w:firstLineChars="200" w:firstLine="400"/>
        <w:rPr>
          <w:lang w:eastAsia="zh-CN"/>
        </w:rPr>
      </w:pPr>
      <w:r w:rsidRPr="0019203C">
        <w:rPr>
          <w:lang w:eastAsia="zh-CN"/>
        </w:rPr>
        <w:t>（</w:t>
      </w:r>
      <w:r w:rsidRPr="0019203C">
        <w:rPr>
          <w:lang w:eastAsia="zh-CN"/>
        </w:rPr>
        <w:t>1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显示提示框“</w:t>
      </w:r>
      <w:r>
        <w:rPr>
          <w:rFonts w:hint="eastAsia"/>
          <w:lang w:eastAsia="zh-CN"/>
        </w:rPr>
        <w:t>保存</w:t>
      </w:r>
      <w:r w:rsidRPr="0019203C">
        <w:rPr>
          <w:rFonts w:hint="eastAsia"/>
          <w:lang w:eastAsia="zh-CN"/>
        </w:rPr>
        <w:t>成功”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点击</w:t>
      </w:r>
      <w:r w:rsidRPr="0019203C">
        <w:rPr>
          <w:rFonts w:hint="eastAsia"/>
          <w:lang w:eastAsia="zh-CN"/>
        </w:rPr>
        <w:t>ok</w:t>
      </w:r>
      <w:r>
        <w:rPr>
          <w:rFonts w:hint="eastAsia"/>
          <w:lang w:eastAsia="zh-CN"/>
        </w:rPr>
        <w:t>后返回到课程管理界面，该教师</w:t>
      </w:r>
      <w:r w:rsidRPr="0019203C">
        <w:rPr>
          <w:rFonts w:hint="eastAsia"/>
          <w:lang w:eastAsia="zh-CN"/>
        </w:rPr>
        <w:t>条目</w:t>
      </w:r>
      <w:r>
        <w:rPr>
          <w:rFonts w:hint="eastAsia"/>
          <w:lang w:eastAsia="zh-CN"/>
        </w:rPr>
        <w:t>发生预期改动</w:t>
      </w:r>
      <w:r w:rsidRPr="0019203C">
        <w:rPr>
          <w:rFonts w:hint="eastAsia"/>
          <w:lang w:eastAsia="zh-CN"/>
        </w:rPr>
        <w:t>（</w:t>
      </w:r>
      <w:r w:rsidRPr="0019203C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）查看数据库，该教师</w:t>
      </w:r>
      <w:r w:rsidRPr="0019203C">
        <w:rPr>
          <w:rFonts w:hint="eastAsia"/>
          <w:lang w:eastAsia="zh-CN"/>
        </w:rPr>
        <w:t>条目</w:t>
      </w:r>
      <w:r>
        <w:rPr>
          <w:rFonts w:hint="eastAsia"/>
          <w:lang w:eastAsia="zh-CN"/>
        </w:rPr>
        <w:t>发生预期改动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F14EB2" w:rsidRDefault="00D62301" w:rsidP="00D62301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D62301" w:rsidRPr="00BC5AF4" w:rsidRDefault="00D62301" w:rsidP="00D62301">
      <w:pPr>
        <w:pStyle w:val="2"/>
        <w:rPr>
          <w:lang w:eastAsia="zh-CN"/>
        </w:rPr>
      </w:pPr>
      <w:bookmarkStart w:id="55" w:name="_Toc492845482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TUJ</w:t>
      </w:r>
      <w:r>
        <w:rPr>
          <w:rFonts w:hint="eastAsia"/>
          <w:lang w:eastAsia="zh-CN"/>
        </w:rPr>
        <w:t>005</w:t>
      </w:r>
      <w:bookmarkEnd w:id="55"/>
    </w:p>
    <w:p w:rsidR="00D62301" w:rsidRPr="00CA0CE8" w:rsidRDefault="00D62301" w:rsidP="00D62301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D62301" w:rsidRPr="00BF3B28" w:rsidRDefault="00D62301" w:rsidP="00D62301">
      <w:pPr>
        <w:pStyle w:val="InfoBlue"/>
      </w:pPr>
      <w:r>
        <w:rPr>
          <w:rFonts w:hint="eastAsia"/>
        </w:rPr>
        <w:t>应用被打开，且当前处在“教师管理”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D62301" w:rsidRPr="0019203C" w:rsidRDefault="00D62301" w:rsidP="00D62301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点击教师“</w:t>
      </w:r>
      <w:r>
        <w:rPr>
          <w:rFonts w:hint="eastAsia"/>
          <w:lang w:eastAsia="zh-CN"/>
        </w:rPr>
        <w:t>jj</w:t>
      </w:r>
      <w:r>
        <w:rPr>
          <w:rFonts w:hint="eastAsia"/>
          <w:lang w:eastAsia="zh-CN"/>
        </w:rPr>
        <w:t>”，弹出浮窗，修改输入工号，名字，密码，性别，办公室为空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D62301" w:rsidRPr="0019203C" w:rsidRDefault="00D62301" w:rsidP="00D62301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点击“保存</w:t>
      </w:r>
      <w:r w:rsidRPr="0019203C">
        <w:rPr>
          <w:rFonts w:hint="eastAsia"/>
          <w:lang w:eastAsia="zh-CN"/>
        </w:rPr>
        <w:t>”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D62301" w:rsidRPr="0019203C" w:rsidRDefault="00D62301" w:rsidP="00D62301">
      <w:pPr>
        <w:ind w:leftChars="200" w:left="400" w:firstLineChars="200" w:firstLine="400"/>
        <w:rPr>
          <w:lang w:eastAsia="zh-CN"/>
        </w:rPr>
      </w:pPr>
      <w:r w:rsidRPr="0019203C">
        <w:rPr>
          <w:lang w:eastAsia="zh-CN"/>
        </w:rPr>
        <w:t>（</w:t>
      </w:r>
      <w:r w:rsidRPr="0019203C">
        <w:rPr>
          <w:lang w:eastAsia="zh-CN"/>
        </w:rPr>
        <w:t>1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显示提示框</w:t>
      </w:r>
      <w:r>
        <w:rPr>
          <w:rFonts w:hint="eastAsia"/>
          <w:lang w:eastAsia="zh-CN"/>
        </w:rPr>
        <w:t>“工号不能为空</w:t>
      </w:r>
      <w:r w:rsidRPr="0019203C"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、“名字不能为空”、“密码不能为空”、“性别不能为空”、“办公室不能为空”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点击</w:t>
      </w:r>
      <w:r w:rsidRPr="0019203C">
        <w:rPr>
          <w:rFonts w:hint="eastAsia"/>
          <w:lang w:eastAsia="zh-CN"/>
        </w:rPr>
        <w:t>ok</w:t>
      </w:r>
      <w:r>
        <w:rPr>
          <w:rFonts w:hint="eastAsia"/>
          <w:lang w:eastAsia="zh-CN"/>
        </w:rPr>
        <w:t>后返回到课程管理界面，该教师</w:t>
      </w:r>
      <w:r w:rsidRPr="0019203C">
        <w:rPr>
          <w:rFonts w:hint="eastAsia"/>
          <w:lang w:eastAsia="zh-CN"/>
        </w:rPr>
        <w:t>条目</w:t>
      </w:r>
      <w:r>
        <w:rPr>
          <w:rFonts w:hint="eastAsia"/>
          <w:lang w:eastAsia="zh-CN"/>
        </w:rPr>
        <w:t>未发生预期改动</w:t>
      </w:r>
      <w:r w:rsidRPr="0019203C">
        <w:rPr>
          <w:rFonts w:hint="eastAsia"/>
          <w:lang w:eastAsia="zh-CN"/>
        </w:rPr>
        <w:t>（</w:t>
      </w:r>
      <w:r w:rsidRPr="0019203C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）查看数据库，该教师</w:t>
      </w:r>
      <w:r w:rsidRPr="0019203C">
        <w:rPr>
          <w:rFonts w:hint="eastAsia"/>
          <w:lang w:eastAsia="zh-CN"/>
        </w:rPr>
        <w:t>条目</w:t>
      </w:r>
      <w:r>
        <w:rPr>
          <w:rFonts w:hint="eastAsia"/>
          <w:lang w:eastAsia="zh-CN"/>
        </w:rPr>
        <w:t>未发生预期改动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D62301" w:rsidRPr="00F14EB2" w:rsidRDefault="00D62301" w:rsidP="00D62301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4F4069" w:rsidRDefault="004F4069" w:rsidP="004F4069">
      <w:pPr>
        <w:pStyle w:val="1"/>
        <w:rPr>
          <w:lang w:eastAsia="zh-CN"/>
        </w:rPr>
      </w:pPr>
      <w:bookmarkStart w:id="56" w:name="_Toc492845483"/>
      <w:r>
        <w:rPr>
          <w:rFonts w:hint="eastAsia"/>
          <w:lang w:eastAsia="zh-CN"/>
        </w:rPr>
        <w:t>“密码重置”功能测试用例</w:t>
      </w:r>
      <w:bookmarkEnd w:id="56"/>
    </w:p>
    <w:p w:rsidR="00D62301" w:rsidRPr="00BC5AF4" w:rsidRDefault="00D62301" w:rsidP="00D62301">
      <w:pPr>
        <w:pStyle w:val="2"/>
        <w:rPr>
          <w:lang w:eastAsia="zh-CN"/>
        </w:rPr>
      </w:pPr>
      <w:bookmarkStart w:id="57" w:name="_Toc492845484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TUM</w:t>
      </w:r>
      <w:r>
        <w:rPr>
          <w:rFonts w:hint="eastAsia"/>
          <w:lang w:eastAsia="zh-CN"/>
        </w:rPr>
        <w:t>001</w:t>
      </w:r>
      <w:bookmarkEnd w:id="57"/>
    </w:p>
    <w:p w:rsidR="00D62301" w:rsidRPr="00CA0CE8" w:rsidRDefault="00D62301" w:rsidP="00D62301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D62301" w:rsidRPr="00BF3B28" w:rsidRDefault="00D62301" w:rsidP="00D62301">
      <w:pPr>
        <w:pStyle w:val="InfoBlue"/>
      </w:pPr>
      <w:r>
        <w:rPr>
          <w:rFonts w:hint="eastAsia"/>
        </w:rPr>
        <w:t>应用被打开，且当前处在“密码重置”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D62301" w:rsidRPr="0019203C" w:rsidRDefault="00D62301" w:rsidP="00D62301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在本账户上，修改密码栏</w:t>
      </w:r>
      <w:r>
        <w:rPr>
          <w:rFonts w:hint="eastAsia"/>
          <w:lang w:eastAsia="zh-CN"/>
        </w:rPr>
        <w:t>=12345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D62301" w:rsidRPr="0019203C" w:rsidRDefault="00D62301" w:rsidP="00D62301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点击“重置</w:t>
      </w:r>
      <w:r w:rsidRPr="0019203C">
        <w:rPr>
          <w:rFonts w:hint="eastAsia"/>
          <w:lang w:eastAsia="zh-CN"/>
        </w:rPr>
        <w:t>”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D62301" w:rsidRPr="0019203C" w:rsidRDefault="00D62301" w:rsidP="00D62301">
      <w:pPr>
        <w:ind w:leftChars="200" w:left="400" w:firstLineChars="200" w:firstLine="400"/>
        <w:rPr>
          <w:lang w:eastAsia="zh-CN"/>
        </w:rPr>
      </w:pPr>
      <w:r w:rsidRPr="0019203C">
        <w:rPr>
          <w:lang w:eastAsia="zh-CN"/>
        </w:rPr>
        <w:t>（</w:t>
      </w:r>
      <w:r w:rsidRPr="0019203C">
        <w:rPr>
          <w:lang w:eastAsia="zh-CN"/>
        </w:rPr>
        <w:t>1</w:t>
      </w:r>
      <w:r w:rsidRPr="0019203C">
        <w:rPr>
          <w:lang w:eastAsia="zh-CN"/>
        </w:rPr>
        <w:t>）</w:t>
      </w:r>
      <w:r w:rsidRPr="0019203C">
        <w:rPr>
          <w:rFonts w:hint="eastAsia"/>
          <w:lang w:eastAsia="zh-CN"/>
        </w:rPr>
        <w:t>显示提示框“</w:t>
      </w:r>
      <w:r>
        <w:rPr>
          <w:rFonts w:hint="eastAsia"/>
          <w:lang w:eastAsia="zh-CN"/>
        </w:rPr>
        <w:t>重置</w:t>
      </w:r>
      <w:r w:rsidRPr="0019203C">
        <w:rPr>
          <w:rFonts w:hint="eastAsia"/>
          <w:lang w:eastAsia="zh-CN"/>
        </w:rPr>
        <w:t>成功”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>
        <w:rPr>
          <w:rFonts w:hint="eastAsia"/>
          <w:lang w:eastAsia="zh-CN"/>
        </w:rPr>
        <w:t>登出后使用老密码登录，登录失败（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）使用新密码登录，登</w:t>
      </w:r>
      <w:r>
        <w:rPr>
          <w:rFonts w:hint="eastAsia"/>
          <w:lang w:eastAsia="zh-CN"/>
        </w:rPr>
        <w:lastRenderedPageBreak/>
        <w:t>陆成功。</w:t>
      </w:r>
    </w:p>
    <w:p w:rsidR="00D62301" w:rsidRPr="0019203C" w:rsidRDefault="00D62301" w:rsidP="00D6230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D62301" w:rsidRPr="00D62301" w:rsidRDefault="00D62301" w:rsidP="00D62301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4F4069" w:rsidRDefault="004F4069" w:rsidP="004F4069">
      <w:pPr>
        <w:pStyle w:val="1"/>
        <w:rPr>
          <w:lang w:eastAsia="zh-CN"/>
        </w:rPr>
      </w:pPr>
      <w:bookmarkStart w:id="58" w:name="_Toc492845485"/>
      <w:r>
        <w:rPr>
          <w:rFonts w:hint="eastAsia"/>
          <w:lang w:eastAsia="zh-CN"/>
        </w:rPr>
        <w:t>“展示”功能测试用例</w:t>
      </w:r>
      <w:bookmarkEnd w:id="58"/>
    </w:p>
    <w:p w:rsidR="0021344D" w:rsidRPr="00BC5AF4" w:rsidRDefault="0021344D" w:rsidP="0021344D">
      <w:pPr>
        <w:pStyle w:val="2"/>
        <w:rPr>
          <w:lang w:eastAsia="zh-CN"/>
        </w:rPr>
      </w:pPr>
      <w:bookmarkStart w:id="59" w:name="_Toc492845486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TUZ</w:t>
      </w:r>
      <w:r>
        <w:rPr>
          <w:rFonts w:hint="eastAsia"/>
          <w:lang w:eastAsia="zh-CN"/>
        </w:rPr>
        <w:t>001</w:t>
      </w:r>
      <w:bookmarkEnd w:id="59"/>
    </w:p>
    <w:p w:rsidR="0021344D" w:rsidRPr="00CA0CE8" w:rsidRDefault="0021344D" w:rsidP="0021344D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21344D" w:rsidRPr="00BF3B28" w:rsidRDefault="0021344D" w:rsidP="0021344D">
      <w:pPr>
        <w:pStyle w:val="InfoBlue"/>
      </w:pPr>
      <w:r>
        <w:rPr>
          <w:rFonts w:hint="eastAsia"/>
        </w:rPr>
        <w:t>应用被打开，且当前处在“编辑班级展示”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21344D" w:rsidRPr="0019203C" w:rsidRDefault="0021344D" w:rsidP="0021344D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使用提供的工具，定制班级展示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21344D" w:rsidRPr="0019203C" w:rsidRDefault="0021344D" w:rsidP="0021344D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点击“保存</w:t>
      </w:r>
      <w:r w:rsidRPr="0019203C">
        <w:rPr>
          <w:rFonts w:hint="eastAsia"/>
          <w:lang w:eastAsia="zh-CN"/>
        </w:rPr>
        <w:t>”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21344D" w:rsidRPr="0019203C" w:rsidRDefault="0021344D" w:rsidP="0021344D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</w:t>
      </w:r>
      <w:r w:rsidRPr="0019203C">
        <w:rPr>
          <w:rFonts w:hint="eastAsia"/>
          <w:lang w:eastAsia="zh-CN"/>
        </w:rPr>
        <w:t>显示提示框“</w:t>
      </w:r>
      <w:r>
        <w:rPr>
          <w:rFonts w:hint="eastAsia"/>
          <w:lang w:eastAsia="zh-CN"/>
        </w:rPr>
        <w:t>保存</w:t>
      </w:r>
      <w:r w:rsidRPr="0019203C">
        <w:rPr>
          <w:rFonts w:hint="eastAsia"/>
          <w:lang w:eastAsia="zh-CN"/>
        </w:rPr>
        <w:t>成功”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>
        <w:rPr>
          <w:rFonts w:hint="eastAsia"/>
          <w:lang w:eastAsia="zh-CN"/>
        </w:rPr>
        <w:t>登出后再次进入班级展示，呈现为改动过的样式。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21344D" w:rsidRPr="00D62301" w:rsidRDefault="0021344D" w:rsidP="0021344D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21344D" w:rsidRPr="00BC5AF4" w:rsidRDefault="0021344D" w:rsidP="0021344D">
      <w:pPr>
        <w:pStyle w:val="2"/>
        <w:rPr>
          <w:lang w:eastAsia="zh-CN"/>
        </w:rPr>
      </w:pPr>
      <w:bookmarkStart w:id="60" w:name="_Toc492845487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TUZ</w:t>
      </w:r>
      <w:r>
        <w:rPr>
          <w:rFonts w:hint="eastAsia"/>
          <w:lang w:eastAsia="zh-CN"/>
        </w:rPr>
        <w:t>002</w:t>
      </w:r>
      <w:bookmarkEnd w:id="60"/>
    </w:p>
    <w:p w:rsidR="0021344D" w:rsidRPr="00CA0CE8" w:rsidRDefault="0021344D" w:rsidP="0021344D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21344D" w:rsidRPr="00BF3B28" w:rsidRDefault="0021344D" w:rsidP="0021344D">
      <w:pPr>
        <w:pStyle w:val="InfoBlue"/>
      </w:pPr>
      <w:r>
        <w:rPr>
          <w:rFonts w:hint="eastAsia"/>
        </w:rPr>
        <w:t>应用被打开，且当前处在“编辑班级展示”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21344D" w:rsidRPr="0019203C" w:rsidRDefault="0021344D" w:rsidP="0021344D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使用提供的工具，定制班级展示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21344D" w:rsidRPr="0019203C" w:rsidRDefault="0021344D" w:rsidP="0021344D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点击“取消</w:t>
      </w:r>
      <w:r w:rsidRPr="0019203C">
        <w:rPr>
          <w:rFonts w:hint="eastAsia"/>
          <w:lang w:eastAsia="zh-CN"/>
        </w:rPr>
        <w:t>”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21344D" w:rsidRPr="0019203C" w:rsidRDefault="0021344D" w:rsidP="0021344D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）跳转回主页</w:t>
      </w:r>
      <w:r w:rsidRPr="0019203C">
        <w:rPr>
          <w:lang w:eastAsia="zh-CN"/>
        </w:rPr>
        <w:t>（</w:t>
      </w:r>
      <w:r w:rsidRPr="0019203C">
        <w:rPr>
          <w:lang w:eastAsia="zh-CN"/>
        </w:rPr>
        <w:t>2</w:t>
      </w:r>
      <w:r w:rsidRPr="0019203C">
        <w:rPr>
          <w:lang w:eastAsia="zh-CN"/>
        </w:rPr>
        <w:t>）</w:t>
      </w:r>
      <w:r>
        <w:rPr>
          <w:rFonts w:hint="eastAsia"/>
          <w:lang w:eastAsia="zh-CN"/>
        </w:rPr>
        <w:t>再次进入班级展示，呈现为未改动的样式。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21344D" w:rsidRPr="00D62301" w:rsidRDefault="0021344D" w:rsidP="0021344D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21344D" w:rsidRPr="00BC5AF4" w:rsidRDefault="0021344D" w:rsidP="0021344D">
      <w:pPr>
        <w:pStyle w:val="2"/>
        <w:rPr>
          <w:lang w:eastAsia="zh-CN"/>
        </w:rPr>
      </w:pPr>
      <w:bookmarkStart w:id="61" w:name="_Toc492845488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TUZ</w:t>
      </w:r>
      <w:r>
        <w:rPr>
          <w:rFonts w:hint="eastAsia"/>
          <w:lang w:eastAsia="zh-CN"/>
        </w:rPr>
        <w:t>00</w:t>
      </w:r>
      <w:r w:rsidR="00623C43">
        <w:rPr>
          <w:rFonts w:hint="eastAsia"/>
          <w:lang w:eastAsia="zh-CN"/>
        </w:rPr>
        <w:t>3</w:t>
      </w:r>
      <w:bookmarkEnd w:id="61"/>
    </w:p>
    <w:p w:rsidR="0021344D" w:rsidRPr="00CA0CE8" w:rsidRDefault="0021344D" w:rsidP="0021344D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21344D" w:rsidRPr="00BF3B28" w:rsidRDefault="0021344D" w:rsidP="0021344D">
      <w:pPr>
        <w:pStyle w:val="InfoBlue"/>
      </w:pPr>
      <w:r>
        <w:rPr>
          <w:rFonts w:hint="eastAsia"/>
        </w:rPr>
        <w:t>应用被打开，且当前处在“编辑班级展示”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21344D" w:rsidRPr="0019203C" w:rsidRDefault="0021344D" w:rsidP="0021344D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使用提供的工具，定制班级展示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21344D" w:rsidRPr="0019203C" w:rsidRDefault="0021344D" w:rsidP="0021344D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改动未完成时，直接关闭浏览器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21344D" w:rsidRPr="0019203C" w:rsidRDefault="0021344D" w:rsidP="0021344D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再次登录查看班级展示，未发生改动。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21344D" w:rsidRPr="0021344D" w:rsidRDefault="0021344D" w:rsidP="0021344D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4F4069" w:rsidRDefault="004F4069" w:rsidP="004F4069">
      <w:pPr>
        <w:pStyle w:val="1"/>
        <w:rPr>
          <w:lang w:eastAsia="zh-CN"/>
        </w:rPr>
      </w:pPr>
      <w:bookmarkStart w:id="62" w:name="_Toc492845489"/>
      <w:r>
        <w:rPr>
          <w:rFonts w:hint="eastAsia"/>
          <w:lang w:eastAsia="zh-CN"/>
        </w:rPr>
        <w:t>“发布通知”功能测试用例</w:t>
      </w:r>
      <w:bookmarkEnd w:id="62"/>
    </w:p>
    <w:p w:rsidR="0021344D" w:rsidRPr="00BC5AF4" w:rsidRDefault="0021344D" w:rsidP="0021344D">
      <w:pPr>
        <w:pStyle w:val="2"/>
        <w:rPr>
          <w:lang w:eastAsia="zh-CN"/>
        </w:rPr>
      </w:pPr>
      <w:bookmarkStart w:id="63" w:name="_Toc492845490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TUF</w:t>
      </w:r>
      <w:r>
        <w:rPr>
          <w:rFonts w:hint="eastAsia"/>
          <w:lang w:eastAsia="zh-CN"/>
        </w:rPr>
        <w:t>001</w:t>
      </w:r>
      <w:bookmarkEnd w:id="63"/>
    </w:p>
    <w:p w:rsidR="0021344D" w:rsidRPr="00CA0CE8" w:rsidRDefault="0021344D" w:rsidP="0021344D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21344D" w:rsidRPr="00BF3B28" w:rsidRDefault="0021344D" w:rsidP="0021344D">
      <w:pPr>
        <w:pStyle w:val="InfoBlue"/>
      </w:pPr>
      <w:r>
        <w:rPr>
          <w:rFonts w:hint="eastAsia"/>
        </w:rPr>
        <w:t>应用被打开，且当前处在“发布通知”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21344D" w:rsidRPr="0019203C" w:rsidRDefault="0021344D" w:rsidP="0021344D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使用提供的工具，编辑通知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lastRenderedPageBreak/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21344D" w:rsidRPr="0019203C" w:rsidRDefault="0021344D" w:rsidP="0021344D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点击“发布”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21344D" w:rsidRPr="0019203C" w:rsidRDefault="0021344D" w:rsidP="0021344D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）跳转回主页，并在主页上看见</w:t>
      </w:r>
      <w:proofErr w:type="gramStart"/>
      <w:r>
        <w:rPr>
          <w:rFonts w:hint="eastAsia"/>
          <w:lang w:eastAsia="zh-CN"/>
        </w:rPr>
        <w:t>刚发布</w:t>
      </w:r>
      <w:proofErr w:type="gramEnd"/>
      <w:r>
        <w:rPr>
          <w:rFonts w:hint="eastAsia"/>
          <w:lang w:eastAsia="zh-CN"/>
        </w:rPr>
        <w:t>的通知。（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）点击“通知”，看见</w:t>
      </w:r>
      <w:proofErr w:type="gramStart"/>
      <w:r>
        <w:rPr>
          <w:rFonts w:hint="eastAsia"/>
          <w:lang w:eastAsia="zh-CN"/>
        </w:rPr>
        <w:t>刚发布</w:t>
      </w:r>
      <w:proofErr w:type="gramEnd"/>
      <w:r>
        <w:rPr>
          <w:rFonts w:hint="eastAsia"/>
          <w:lang w:eastAsia="zh-CN"/>
        </w:rPr>
        <w:t>的通知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21344D" w:rsidRPr="0021344D" w:rsidRDefault="0021344D" w:rsidP="0021344D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4F4069" w:rsidRDefault="004F4069" w:rsidP="004F4069">
      <w:pPr>
        <w:pStyle w:val="1"/>
        <w:rPr>
          <w:lang w:eastAsia="zh-CN"/>
        </w:rPr>
      </w:pPr>
      <w:bookmarkStart w:id="64" w:name="_Toc492845491"/>
      <w:r>
        <w:rPr>
          <w:rFonts w:hint="eastAsia"/>
          <w:lang w:eastAsia="zh-CN"/>
        </w:rPr>
        <w:t>“选课”功能测试用例</w:t>
      </w:r>
      <w:bookmarkEnd w:id="64"/>
    </w:p>
    <w:p w:rsidR="0021344D" w:rsidRPr="00BC5AF4" w:rsidRDefault="0021344D" w:rsidP="0021344D">
      <w:pPr>
        <w:pStyle w:val="2"/>
        <w:rPr>
          <w:lang w:eastAsia="zh-CN"/>
        </w:rPr>
      </w:pPr>
      <w:bookmarkStart w:id="65" w:name="_Toc492845492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TUF</w:t>
      </w:r>
      <w:r>
        <w:rPr>
          <w:rFonts w:hint="eastAsia"/>
          <w:lang w:eastAsia="zh-CN"/>
        </w:rPr>
        <w:t>001</w:t>
      </w:r>
      <w:bookmarkEnd w:id="65"/>
    </w:p>
    <w:p w:rsidR="0021344D" w:rsidRPr="00CA0CE8" w:rsidRDefault="0021344D" w:rsidP="0021344D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21344D" w:rsidRPr="00BF3B28" w:rsidRDefault="0021344D" w:rsidP="0021344D">
      <w:pPr>
        <w:pStyle w:val="InfoBlue"/>
      </w:pPr>
      <w:r>
        <w:rPr>
          <w:rFonts w:hint="eastAsia"/>
        </w:rPr>
        <w:t>应用被打开，且当前处在“选课”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21344D" w:rsidRPr="0019203C" w:rsidRDefault="0021344D" w:rsidP="0021344D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进行选课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21344D" w:rsidRPr="0019203C" w:rsidRDefault="0021344D" w:rsidP="0021344D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点击“提交选课”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21344D" w:rsidRPr="0019203C" w:rsidRDefault="0021344D" w:rsidP="0021344D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提示“提交成功，等待教务处审核”</w:t>
      </w:r>
    </w:p>
    <w:p w:rsidR="0021344D" w:rsidRPr="0019203C" w:rsidRDefault="0021344D" w:rsidP="0021344D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21344D" w:rsidRPr="0021344D" w:rsidRDefault="0021344D" w:rsidP="0021344D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204D30" w:rsidRDefault="00204D30" w:rsidP="00204D30">
      <w:pPr>
        <w:pStyle w:val="1"/>
        <w:rPr>
          <w:lang w:eastAsia="zh-CN"/>
        </w:rPr>
      </w:pPr>
      <w:bookmarkStart w:id="66" w:name="_Toc492845493"/>
      <w:r>
        <w:rPr>
          <w:rFonts w:hint="eastAsia"/>
          <w:lang w:eastAsia="zh-CN"/>
        </w:rPr>
        <w:t>“课表显示”功能测试用例</w:t>
      </w:r>
      <w:bookmarkEnd w:id="66"/>
    </w:p>
    <w:p w:rsidR="0021344D" w:rsidRPr="00BC5AF4" w:rsidRDefault="0021344D" w:rsidP="0021344D">
      <w:pPr>
        <w:pStyle w:val="2"/>
        <w:rPr>
          <w:lang w:eastAsia="zh-CN"/>
        </w:rPr>
      </w:pPr>
      <w:bookmarkStart w:id="67" w:name="_Toc492845494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TUKB</w:t>
      </w:r>
      <w:r>
        <w:rPr>
          <w:rFonts w:hint="eastAsia"/>
          <w:lang w:eastAsia="zh-CN"/>
        </w:rPr>
        <w:t>001</w:t>
      </w:r>
      <w:bookmarkEnd w:id="67"/>
    </w:p>
    <w:p w:rsidR="0021344D" w:rsidRPr="00CA0CE8" w:rsidRDefault="0021344D" w:rsidP="0021344D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21344D" w:rsidRPr="0019203C" w:rsidRDefault="0021344D" w:rsidP="0021344D">
      <w:pPr>
        <w:pStyle w:val="InfoBlue"/>
      </w:pPr>
      <w:r>
        <w:rPr>
          <w:rFonts w:hint="eastAsia"/>
        </w:rPr>
        <w:t>应用被打开，且当前处在“课表”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21344D" w:rsidRPr="0019203C" w:rsidRDefault="003353E1" w:rsidP="0021344D">
      <w:pPr>
        <w:rPr>
          <w:lang w:eastAsia="zh-CN"/>
        </w:rPr>
      </w:pPr>
      <w:r>
        <w:rPr>
          <w:rFonts w:hint="eastAsia"/>
          <w:lang w:eastAsia="zh-CN"/>
        </w:rPr>
        <w:t>2</w:t>
      </w:r>
      <w:r w:rsidR="0021344D" w:rsidRPr="0019203C">
        <w:rPr>
          <w:rFonts w:hint="eastAsia"/>
          <w:lang w:eastAsia="zh-CN"/>
        </w:rPr>
        <w:t xml:space="preserve">) </w:t>
      </w:r>
      <w:r w:rsidR="0021344D" w:rsidRPr="0019203C">
        <w:rPr>
          <w:rFonts w:hint="eastAsia"/>
          <w:lang w:eastAsia="zh-CN"/>
        </w:rPr>
        <w:t>预期结果</w:t>
      </w:r>
    </w:p>
    <w:p w:rsidR="0021344D" w:rsidRPr="0019203C" w:rsidRDefault="0021344D" w:rsidP="0021344D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正确显示</w:t>
      </w:r>
      <w:r w:rsidR="003353E1">
        <w:rPr>
          <w:rFonts w:hint="eastAsia"/>
          <w:lang w:eastAsia="zh-CN"/>
        </w:rPr>
        <w:t>本人的课程表</w:t>
      </w:r>
    </w:p>
    <w:p w:rsidR="0021344D" w:rsidRPr="0019203C" w:rsidRDefault="003353E1" w:rsidP="0021344D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="0021344D" w:rsidRPr="0019203C">
        <w:rPr>
          <w:rFonts w:hint="eastAsia"/>
          <w:lang w:eastAsia="zh-CN"/>
        </w:rPr>
        <w:t xml:space="preserve">) </w:t>
      </w:r>
      <w:r w:rsidR="0021344D" w:rsidRPr="0019203C">
        <w:rPr>
          <w:rFonts w:hint="eastAsia"/>
          <w:lang w:eastAsia="zh-CN"/>
        </w:rPr>
        <w:t>实际结果</w:t>
      </w:r>
    </w:p>
    <w:p w:rsidR="0021344D" w:rsidRPr="0021344D" w:rsidRDefault="0021344D" w:rsidP="0021344D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21344D" w:rsidRPr="0021344D" w:rsidRDefault="0021344D" w:rsidP="0021344D">
      <w:pPr>
        <w:rPr>
          <w:lang w:eastAsia="zh-CN"/>
        </w:rPr>
      </w:pPr>
    </w:p>
    <w:p w:rsidR="004F4069" w:rsidRDefault="004F4069" w:rsidP="004F4069">
      <w:pPr>
        <w:pStyle w:val="1"/>
        <w:rPr>
          <w:lang w:eastAsia="zh-CN"/>
        </w:rPr>
      </w:pPr>
      <w:bookmarkStart w:id="68" w:name="_Toc492845495"/>
      <w:r>
        <w:rPr>
          <w:rFonts w:hint="eastAsia"/>
          <w:lang w:eastAsia="zh-CN"/>
        </w:rPr>
        <w:t>“上传课件”功能测试用例</w:t>
      </w:r>
      <w:bookmarkEnd w:id="68"/>
    </w:p>
    <w:p w:rsidR="003353E1" w:rsidRPr="00BC5AF4" w:rsidRDefault="003353E1" w:rsidP="003353E1">
      <w:pPr>
        <w:pStyle w:val="2"/>
        <w:rPr>
          <w:lang w:eastAsia="zh-CN"/>
        </w:rPr>
      </w:pPr>
      <w:bookmarkStart w:id="69" w:name="_Toc492845496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TUSC</w:t>
      </w:r>
      <w:r>
        <w:rPr>
          <w:rFonts w:hint="eastAsia"/>
          <w:lang w:eastAsia="zh-CN"/>
        </w:rPr>
        <w:t>001</w:t>
      </w:r>
      <w:bookmarkEnd w:id="69"/>
    </w:p>
    <w:p w:rsidR="003353E1" w:rsidRPr="00CA0CE8" w:rsidRDefault="003353E1" w:rsidP="003353E1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3353E1" w:rsidRPr="00BF3B28" w:rsidRDefault="003353E1" w:rsidP="003353E1">
      <w:pPr>
        <w:pStyle w:val="InfoBlue"/>
      </w:pPr>
      <w:r>
        <w:rPr>
          <w:rFonts w:hint="eastAsia"/>
        </w:rPr>
        <w:t>应用被打开，且当前处在“上传课件”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3353E1" w:rsidRPr="0019203C" w:rsidRDefault="003353E1" w:rsidP="003353E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3353E1" w:rsidRPr="0019203C" w:rsidRDefault="003353E1" w:rsidP="003353E1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点击“上传课件”，在弹框中选择输入课件文件</w:t>
      </w:r>
    </w:p>
    <w:p w:rsidR="003353E1" w:rsidRPr="0019203C" w:rsidRDefault="003353E1" w:rsidP="003353E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3353E1" w:rsidRPr="0019203C" w:rsidRDefault="003353E1" w:rsidP="003353E1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点击“确定上传”</w:t>
      </w:r>
    </w:p>
    <w:p w:rsidR="003353E1" w:rsidRPr="0019203C" w:rsidRDefault="003353E1" w:rsidP="003353E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3353E1" w:rsidRPr="0019203C" w:rsidRDefault="003353E1" w:rsidP="003353E1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提示“上传成功”，在主页功能栏点击“浏览课件”，显示出刚上传的课件文件</w:t>
      </w:r>
    </w:p>
    <w:p w:rsidR="003353E1" w:rsidRPr="0019203C" w:rsidRDefault="003353E1" w:rsidP="003353E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3353E1" w:rsidRPr="0021344D" w:rsidRDefault="003353E1" w:rsidP="003353E1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3353E1" w:rsidRPr="00BC5AF4" w:rsidRDefault="003353E1" w:rsidP="003353E1">
      <w:pPr>
        <w:pStyle w:val="2"/>
        <w:rPr>
          <w:lang w:eastAsia="zh-CN"/>
        </w:rPr>
      </w:pPr>
      <w:bookmarkStart w:id="70" w:name="_Toc492845497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TUSC</w:t>
      </w:r>
      <w:r>
        <w:rPr>
          <w:rFonts w:hint="eastAsia"/>
          <w:lang w:eastAsia="zh-CN"/>
        </w:rPr>
        <w:t>002</w:t>
      </w:r>
      <w:bookmarkEnd w:id="70"/>
    </w:p>
    <w:p w:rsidR="003353E1" w:rsidRPr="00CA0CE8" w:rsidRDefault="003353E1" w:rsidP="003353E1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3353E1" w:rsidRPr="00BF3B28" w:rsidRDefault="003353E1" w:rsidP="003353E1">
      <w:pPr>
        <w:pStyle w:val="InfoBlue"/>
      </w:pPr>
      <w:r>
        <w:rPr>
          <w:rFonts w:hint="eastAsia"/>
        </w:rPr>
        <w:t>应用被打开，且当前处在“上传课件”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3353E1" w:rsidRPr="0019203C" w:rsidRDefault="003353E1" w:rsidP="003353E1">
      <w:pPr>
        <w:rPr>
          <w:lang w:eastAsia="zh-CN"/>
        </w:rPr>
      </w:pPr>
      <w:r w:rsidRPr="0019203C">
        <w:rPr>
          <w:rFonts w:hint="eastAsia"/>
          <w:lang w:eastAsia="zh-CN"/>
        </w:rPr>
        <w:lastRenderedPageBreak/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3353E1" w:rsidRPr="0019203C" w:rsidRDefault="003353E1" w:rsidP="003353E1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点击“上传课件”，在弹框中选择输入课件文件</w:t>
      </w:r>
    </w:p>
    <w:p w:rsidR="003353E1" w:rsidRPr="0019203C" w:rsidRDefault="003353E1" w:rsidP="003353E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3353E1" w:rsidRPr="0019203C" w:rsidRDefault="003353E1" w:rsidP="003353E1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点击“取消上传”</w:t>
      </w:r>
    </w:p>
    <w:p w:rsidR="003353E1" w:rsidRPr="0019203C" w:rsidRDefault="003353E1" w:rsidP="003353E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3353E1" w:rsidRPr="0019203C" w:rsidRDefault="003353E1" w:rsidP="003353E1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回到“上传课件”界面，点击“浏览课件”栏，无新上传的课件</w:t>
      </w:r>
    </w:p>
    <w:p w:rsidR="003353E1" w:rsidRPr="0019203C" w:rsidRDefault="003353E1" w:rsidP="003353E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3353E1" w:rsidRPr="003353E1" w:rsidRDefault="003353E1" w:rsidP="003353E1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204D30" w:rsidRDefault="00204D30" w:rsidP="00204D30">
      <w:pPr>
        <w:pStyle w:val="1"/>
        <w:rPr>
          <w:lang w:eastAsia="zh-CN"/>
        </w:rPr>
      </w:pPr>
      <w:bookmarkStart w:id="71" w:name="_Toc492845498"/>
      <w:r>
        <w:rPr>
          <w:rFonts w:hint="eastAsia"/>
          <w:lang w:eastAsia="zh-CN"/>
        </w:rPr>
        <w:t>“下载课件”功能测试用例</w:t>
      </w:r>
      <w:bookmarkEnd w:id="71"/>
    </w:p>
    <w:p w:rsidR="003353E1" w:rsidRPr="00BC5AF4" w:rsidRDefault="003353E1" w:rsidP="003353E1">
      <w:pPr>
        <w:pStyle w:val="2"/>
        <w:rPr>
          <w:lang w:eastAsia="zh-CN"/>
        </w:rPr>
      </w:pPr>
      <w:bookmarkStart w:id="72" w:name="_Toc492845499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TUXZ</w:t>
      </w:r>
      <w:r>
        <w:rPr>
          <w:rFonts w:hint="eastAsia"/>
          <w:lang w:eastAsia="zh-CN"/>
        </w:rPr>
        <w:t>001</w:t>
      </w:r>
      <w:bookmarkEnd w:id="72"/>
    </w:p>
    <w:p w:rsidR="003353E1" w:rsidRPr="00CA0CE8" w:rsidRDefault="003353E1" w:rsidP="003353E1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3353E1" w:rsidRPr="00BF3B28" w:rsidRDefault="003353E1" w:rsidP="003353E1">
      <w:pPr>
        <w:pStyle w:val="InfoBlue"/>
      </w:pPr>
      <w:r>
        <w:rPr>
          <w:rFonts w:hint="eastAsia"/>
        </w:rPr>
        <w:t>应用被打开，且当前处在“浏览课件”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3353E1" w:rsidRPr="0019203C" w:rsidRDefault="003353E1" w:rsidP="003353E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3353E1" w:rsidRPr="0019203C" w:rsidRDefault="003353E1" w:rsidP="003353E1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选择一个课件</w:t>
      </w:r>
    </w:p>
    <w:p w:rsidR="003353E1" w:rsidRPr="0019203C" w:rsidRDefault="003353E1" w:rsidP="003353E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3353E1" w:rsidRPr="0019203C" w:rsidRDefault="003353E1" w:rsidP="003353E1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点击“下载”</w:t>
      </w:r>
    </w:p>
    <w:p w:rsidR="003353E1" w:rsidRPr="0019203C" w:rsidRDefault="003353E1" w:rsidP="003353E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3353E1" w:rsidRPr="0019203C" w:rsidRDefault="003353E1" w:rsidP="003353E1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下载成功，并可以正常打开阅读</w:t>
      </w:r>
    </w:p>
    <w:p w:rsidR="003353E1" w:rsidRPr="0019203C" w:rsidRDefault="003353E1" w:rsidP="003353E1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3353E1" w:rsidRPr="003353E1" w:rsidRDefault="003353E1" w:rsidP="003353E1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204D30" w:rsidRDefault="00204D30" w:rsidP="00204D30">
      <w:pPr>
        <w:pStyle w:val="1"/>
        <w:rPr>
          <w:lang w:eastAsia="zh-CN"/>
        </w:rPr>
      </w:pPr>
      <w:bookmarkStart w:id="73" w:name="_Toc492845500"/>
      <w:r>
        <w:rPr>
          <w:rFonts w:hint="eastAsia"/>
          <w:lang w:eastAsia="zh-CN"/>
        </w:rPr>
        <w:t>数据库接口测试用例</w:t>
      </w:r>
      <w:bookmarkEnd w:id="73"/>
    </w:p>
    <w:p w:rsidR="00161E23" w:rsidRDefault="00161E23" w:rsidP="00161E23">
      <w:pPr>
        <w:ind w:firstLineChars="400" w:firstLine="800"/>
        <w:rPr>
          <w:bCs/>
          <w:lang w:eastAsia="zh-CN"/>
        </w:rPr>
      </w:pPr>
      <w:r w:rsidRPr="00161E23">
        <w:rPr>
          <w:bCs/>
          <w:lang w:eastAsia="zh-CN"/>
        </w:rPr>
        <w:t>本</w:t>
      </w:r>
      <w:r>
        <w:rPr>
          <w:rFonts w:hint="eastAsia"/>
          <w:bCs/>
          <w:lang w:eastAsia="zh-CN"/>
        </w:rPr>
        <w:t>模块</w:t>
      </w:r>
      <w:r w:rsidRPr="00161E23">
        <w:rPr>
          <w:bCs/>
          <w:lang w:eastAsia="zh-CN"/>
        </w:rPr>
        <w:t>对</w:t>
      </w:r>
      <w:r>
        <w:rPr>
          <w:rFonts w:hint="eastAsia"/>
          <w:bCs/>
          <w:lang w:eastAsia="zh-CN"/>
        </w:rPr>
        <w:t>数据库接口</w:t>
      </w:r>
      <w:r w:rsidRPr="00161E23">
        <w:rPr>
          <w:bCs/>
          <w:lang w:eastAsia="zh-CN"/>
        </w:rPr>
        <w:t>JpaRepository</w:t>
      </w:r>
      <w:r w:rsidRPr="00161E23">
        <w:rPr>
          <w:bCs/>
          <w:lang w:eastAsia="zh-CN"/>
        </w:rPr>
        <w:t>进行</w:t>
      </w:r>
      <w:r w:rsidRPr="00161E23">
        <w:rPr>
          <w:bCs/>
          <w:lang w:eastAsia="zh-CN"/>
        </w:rPr>
        <w:t>JUnit</w:t>
      </w:r>
      <w:r w:rsidRPr="00161E23">
        <w:rPr>
          <w:bCs/>
          <w:lang w:eastAsia="zh-CN"/>
        </w:rPr>
        <w:t>测试，针对五个接口：</w:t>
      </w:r>
      <w:r w:rsidRPr="00161E23">
        <w:rPr>
          <w:bCs/>
          <w:lang w:eastAsia="zh-CN"/>
        </w:rPr>
        <w:t>void save</w:t>
      </w:r>
      <w:r w:rsidRPr="00161E23">
        <w:rPr>
          <w:bCs/>
          <w:lang w:eastAsia="zh-CN"/>
        </w:rPr>
        <w:t>（</w:t>
      </w:r>
      <w:r w:rsidRPr="00161E23">
        <w:rPr>
          <w:bCs/>
          <w:lang w:eastAsia="zh-CN"/>
        </w:rPr>
        <w:t>T entity</w:t>
      </w:r>
      <w:r w:rsidRPr="00161E23">
        <w:rPr>
          <w:bCs/>
          <w:lang w:eastAsia="zh-CN"/>
        </w:rPr>
        <w:t>）；</w:t>
      </w:r>
      <w:r w:rsidRPr="00161E23">
        <w:rPr>
          <w:bCs/>
          <w:lang w:eastAsia="zh-CN"/>
        </w:rPr>
        <w:t>T findOne</w:t>
      </w:r>
      <w:r w:rsidRPr="00161E23">
        <w:rPr>
          <w:bCs/>
          <w:lang w:eastAsia="zh-CN"/>
        </w:rPr>
        <w:t>（</w:t>
      </w:r>
      <w:r w:rsidRPr="00161E23">
        <w:rPr>
          <w:bCs/>
          <w:lang w:eastAsia="zh-CN"/>
        </w:rPr>
        <w:t>ID</w:t>
      </w:r>
      <w:r w:rsidRPr="00161E23">
        <w:rPr>
          <w:bCs/>
          <w:lang w:eastAsia="zh-CN"/>
        </w:rPr>
        <w:t>）</w:t>
      </w:r>
      <w:r w:rsidRPr="00161E23">
        <w:rPr>
          <w:rFonts w:hint="eastAsia"/>
          <w:bCs/>
          <w:lang w:eastAsia="zh-CN"/>
        </w:rPr>
        <w:t>；</w:t>
      </w:r>
      <w:r w:rsidRPr="00161E23">
        <w:rPr>
          <w:bCs/>
          <w:lang w:eastAsia="zh-CN"/>
        </w:rPr>
        <w:t>Iterable &lt;T&gt;findAll</w:t>
      </w:r>
      <w:r w:rsidRPr="00161E23">
        <w:rPr>
          <w:bCs/>
          <w:lang w:eastAsia="zh-CN"/>
        </w:rPr>
        <w:t>（）；</w:t>
      </w:r>
      <w:r w:rsidRPr="00161E23">
        <w:rPr>
          <w:bCs/>
          <w:lang w:eastAsia="zh-CN"/>
        </w:rPr>
        <w:t>void delete</w:t>
      </w:r>
      <w:r w:rsidRPr="00161E23">
        <w:rPr>
          <w:bCs/>
          <w:lang w:eastAsia="zh-CN"/>
        </w:rPr>
        <w:t>（</w:t>
      </w:r>
      <w:r w:rsidRPr="00161E23">
        <w:rPr>
          <w:bCs/>
          <w:lang w:eastAsia="zh-CN"/>
        </w:rPr>
        <w:t>ID id</w:t>
      </w:r>
      <w:r w:rsidRPr="00161E23">
        <w:rPr>
          <w:bCs/>
          <w:lang w:eastAsia="zh-CN"/>
        </w:rPr>
        <w:t>）；</w:t>
      </w:r>
      <w:r w:rsidRPr="00161E23">
        <w:rPr>
          <w:bCs/>
          <w:lang w:eastAsia="zh-CN"/>
        </w:rPr>
        <w:t>boolean exists</w:t>
      </w:r>
      <w:r w:rsidRPr="00161E23">
        <w:rPr>
          <w:bCs/>
          <w:lang w:eastAsia="zh-CN"/>
        </w:rPr>
        <w:t>（</w:t>
      </w:r>
      <w:r w:rsidRPr="00161E23">
        <w:rPr>
          <w:bCs/>
          <w:lang w:eastAsia="zh-CN"/>
        </w:rPr>
        <w:t>ID id</w:t>
      </w:r>
      <w:r w:rsidRPr="00161E23">
        <w:rPr>
          <w:bCs/>
          <w:lang w:eastAsia="zh-CN"/>
        </w:rPr>
        <w:t>）。相对地，</w:t>
      </w:r>
      <w:r w:rsidRPr="00161E23">
        <w:rPr>
          <w:bCs/>
          <w:lang w:eastAsia="zh-CN"/>
        </w:rPr>
        <w:t>JpaRepository</w:t>
      </w:r>
      <w:r>
        <w:rPr>
          <w:bCs/>
          <w:lang w:eastAsia="zh-CN"/>
        </w:rPr>
        <w:t>有</w:t>
      </w:r>
      <w:r>
        <w:rPr>
          <w:rFonts w:hint="eastAsia"/>
          <w:bCs/>
          <w:lang w:eastAsia="zh-CN"/>
        </w:rPr>
        <w:t>以下</w:t>
      </w:r>
      <w:r w:rsidRPr="00161E23">
        <w:rPr>
          <w:bCs/>
          <w:lang w:eastAsia="zh-CN"/>
        </w:rPr>
        <w:t>子类：</w:t>
      </w:r>
      <w:r w:rsidRPr="00161E23">
        <w:rPr>
          <w:bCs/>
          <w:lang w:eastAsia="zh-CN"/>
        </w:rPr>
        <w:t>RoleRepository</w:t>
      </w:r>
      <w:r w:rsidRPr="00161E23">
        <w:rPr>
          <w:bCs/>
          <w:lang w:eastAsia="zh-CN"/>
        </w:rPr>
        <w:t>、</w:t>
      </w:r>
      <w:r w:rsidRPr="00161E23">
        <w:rPr>
          <w:bCs/>
          <w:lang w:eastAsia="zh-CN"/>
        </w:rPr>
        <w:t>UserRepository</w:t>
      </w:r>
      <w:r w:rsidRPr="00161E23">
        <w:rPr>
          <w:bCs/>
          <w:lang w:eastAsia="zh-CN"/>
        </w:rPr>
        <w:t>、</w:t>
      </w:r>
      <w:r w:rsidRPr="00161E23">
        <w:rPr>
          <w:bCs/>
          <w:lang w:eastAsia="zh-CN"/>
        </w:rPr>
        <w:t>PeriodRepository</w:t>
      </w:r>
      <w:r w:rsidRPr="00161E23">
        <w:rPr>
          <w:bCs/>
          <w:lang w:eastAsia="zh-CN"/>
        </w:rPr>
        <w:t>、</w:t>
      </w:r>
      <w:r w:rsidRPr="00161E23">
        <w:rPr>
          <w:bCs/>
          <w:lang w:eastAsia="zh-CN"/>
        </w:rPr>
        <w:t xml:space="preserve">VirtualClassRepository </w:t>
      </w:r>
      <w:r w:rsidRPr="00161E23">
        <w:rPr>
          <w:bCs/>
          <w:lang w:eastAsia="zh-CN"/>
        </w:rPr>
        <w:t>、</w:t>
      </w:r>
      <w:r w:rsidRPr="00161E23">
        <w:rPr>
          <w:bCs/>
          <w:lang w:eastAsia="zh-CN"/>
        </w:rPr>
        <w:t>RoomRepository</w:t>
      </w:r>
      <w:r w:rsidRPr="00161E23">
        <w:rPr>
          <w:bCs/>
          <w:lang w:eastAsia="zh-CN"/>
        </w:rPr>
        <w:t>、</w:t>
      </w:r>
      <w:r w:rsidRPr="00161E23">
        <w:rPr>
          <w:bCs/>
          <w:lang w:eastAsia="zh-CN"/>
        </w:rPr>
        <w:t>TeacherRepository</w:t>
      </w:r>
      <w:r w:rsidRPr="00161E23">
        <w:rPr>
          <w:bCs/>
          <w:lang w:eastAsia="zh-CN"/>
        </w:rPr>
        <w:t>、</w:t>
      </w:r>
      <w:r w:rsidRPr="00161E23">
        <w:rPr>
          <w:bCs/>
          <w:lang w:eastAsia="zh-CN"/>
        </w:rPr>
        <w:t>StudentRepository</w:t>
      </w:r>
      <w:r w:rsidRPr="00161E23">
        <w:rPr>
          <w:bCs/>
          <w:lang w:eastAsia="zh-CN"/>
        </w:rPr>
        <w:t>、</w:t>
      </w:r>
      <w:r w:rsidRPr="00161E23">
        <w:rPr>
          <w:bCs/>
          <w:lang w:eastAsia="zh-CN"/>
        </w:rPr>
        <w:t>AdminClassRepository</w:t>
      </w:r>
      <w:r w:rsidRPr="00161E23">
        <w:rPr>
          <w:bCs/>
          <w:lang w:eastAsia="zh-CN"/>
        </w:rPr>
        <w:t>、</w:t>
      </w:r>
      <w:r w:rsidRPr="00161E23">
        <w:rPr>
          <w:bCs/>
          <w:lang w:eastAsia="zh-CN"/>
        </w:rPr>
        <w:t>SubjectRepository</w:t>
      </w:r>
      <w:r w:rsidRPr="00161E23">
        <w:rPr>
          <w:bCs/>
          <w:lang w:eastAsia="zh-CN"/>
        </w:rPr>
        <w:t>、</w:t>
      </w:r>
      <w:r w:rsidRPr="00161E23">
        <w:rPr>
          <w:bCs/>
          <w:lang w:eastAsia="zh-CN"/>
        </w:rPr>
        <w:t>CourseRepository</w:t>
      </w:r>
      <w:r w:rsidRPr="00161E23">
        <w:rPr>
          <w:bCs/>
          <w:lang w:eastAsia="zh-CN"/>
        </w:rPr>
        <w:t>。</w:t>
      </w:r>
    </w:p>
    <w:p w:rsidR="00161E23" w:rsidRPr="00BC5AF4" w:rsidRDefault="00161E23" w:rsidP="00161E23">
      <w:pPr>
        <w:pStyle w:val="2"/>
        <w:rPr>
          <w:lang w:eastAsia="zh-CN"/>
        </w:rPr>
      </w:pPr>
      <w:bookmarkStart w:id="74" w:name="_Toc492845501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TUSJ</w:t>
      </w:r>
      <w:r>
        <w:rPr>
          <w:rFonts w:hint="eastAsia"/>
          <w:lang w:eastAsia="zh-CN"/>
        </w:rPr>
        <w:t>001</w:t>
      </w:r>
      <w:bookmarkEnd w:id="74"/>
    </w:p>
    <w:p w:rsidR="00161E23" w:rsidRPr="00161E23" w:rsidRDefault="00161E23" w:rsidP="00161E23">
      <w:pPr>
        <w:ind w:firstLineChars="400" w:firstLine="800"/>
        <w:rPr>
          <w:bCs/>
          <w:lang w:eastAsia="zh-CN"/>
        </w:rPr>
      </w:pPr>
      <w:r w:rsidRPr="00161E23">
        <w:rPr>
          <w:rFonts w:hint="eastAsia"/>
          <w:bCs/>
          <w:lang w:eastAsia="zh-CN"/>
        </w:rPr>
        <w:t>编写测试类</w:t>
      </w:r>
      <w:r w:rsidRPr="00161E23">
        <w:rPr>
          <w:rFonts w:hint="eastAsia"/>
          <w:bCs/>
          <w:lang w:eastAsia="zh-CN"/>
        </w:rPr>
        <w:t>Role</w:t>
      </w:r>
      <w:r w:rsidRPr="00161E23">
        <w:rPr>
          <w:bCs/>
          <w:lang w:eastAsia="zh-CN"/>
        </w:rPr>
        <w:t>T</w:t>
      </w:r>
      <w:r w:rsidRPr="00161E23">
        <w:rPr>
          <w:rFonts w:hint="eastAsia"/>
          <w:bCs/>
          <w:lang w:eastAsia="zh-CN"/>
        </w:rPr>
        <w:t>est</w:t>
      </w:r>
      <w:r w:rsidRPr="00161E23">
        <w:rPr>
          <w:rFonts w:hint="eastAsia"/>
          <w:bCs/>
          <w:lang w:eastAsia="zh-CN"/>
        </w:rPr>
        <w:t>，</w:t>
      </w:r>
      <w:r w:rsidRPr="00161E23">
        <w:rPr>
          <w:bCs/>
          <w:lang w:eastAsia="zh-CN"/>
        </w:rPr>
        <w:t>源代码贴在下方：</w:t>
      </w:r>
    </w:p>
    <w:p w:rsidR="00161E23" w:rsidRPr="00161E23" w:rsidRDefault="00161E23" w:rsidP="00161E23">
      <w:pPr>
        <w:ind w:firstLineChars="400" w:firstLine="800"/>
        <w:rPr>
          <w:bCs/>
          <w:lang w:eastAsia="zh-CN"/>
        </w:rPr>
      </w:pPr>
      <w:r w:rsidRPr="00161E23">
        <w:rPr>
          <w:noProof/>
          <w:lang w:eastAsia="zh-CN"/>
        </w:rPr>
        <w:lastRenderedPageBreak/>
        <w:drawing>
          <wp:inline distT="0" distB="0" distL="0" distR="0" wp14:anchorId="747F0C62" wp14:editId="490AF5DA">
            <wp:extent cx="5274310" cy="3094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23" w:rsidRPr="00161E23" w:rsidRDefault="00161E23" w:rsidP="00161E23">
      <w:pPr>
        <w:ind w:firstLineChars="400" w:firstLine="800"/>
        <w:rPr>
          <w:bCs/>
          <w:lang w:eastAsia="zh-CN"/>
        </w:rPr>
      </w:pPr>
      <w:r w:rsidRPr="00161E23">
        <w:rPr>
          <w:rFonts w:hint="eastAsia"/>
          <w:bCs/>
          <w:lang w:eastAsia="zh-CN"/>
        </w:rPr>
        <w:t>Run</w:t>
      </w:r>
      <w:r w:rsidRPr="00161E23">
        <w:rPr>
          <w:bCs/>
          <w:lang w:eastAsia="zh-CN"/>
        </w:rPr>
        <w:t xml:space="preserve"> </w:t>
      </w:r>
      <w:r w:rsidRPr="00161E23">
        <w:rPr>
          <w:rFonts w:hint="eastAsia"/>
          <w:bCs/>
          <w:lang w:eastAsia="zh-CN"/>
        </w:rPr>
        <w:t>as</w:t>
      </w:r>
      <w:r w:rsidRPr="00161E23">
        <w:rPr>
          <w:bCs/>
          <w:lang w:eastAsia="zh-CN"/>
        </w:rPr>
        <w:t xml:space="preserve"> Ju</w:t>
      </w:r>
      <w:r w:rsidRPr="00161E23">
        <w:rPr>
          <w:rFonts w:hint="eastAsia"/>
          <w:bCs/>
          <w:lang w:eastAsia="zh-CN"/>
        </w:rPr>
        <w:t>nit</w:t>
      </w:r>
      <w:r w:rsidRPr="00161E23">
        <w:rPr>
          <w:bCs/>
          <w:lang w:eastAsia="zh-CN"/>
        </w:rPr>
        <w:t xml:space="preserve"> T</w:t>
      </w:r>
      <w:r w:rsidRPr="00161E23">
        <w:rPr>
          <w:rFonts w:hint="eastAsia"/>
          <w:bCs/>
          <w:lang w:eastAsia="zh-CN"/>
        </w:rPr>
        <w:t>est</w:t>
      </w:r>
      <w:r w:rsidRPr="00161E23">
        <w:rPr>
          <w:rFonts w:hint="eastAsia"/>
          <w:bCs/>
          <w:lang w:eastAsia="zh-CN"/>
        </w:rPr>
        <w:t>，测试通过：</w:t>
      </w:r>
    </w:p>
    <w:p w:rsidR="00161E23" w:rsidRPr="00161E23" w:rsidRDefault="00161E23" w:rsidP="00161E23">
      <w:pPr>
        <w:ind w:firstLineChars="400" w:firstLine="800"/>
        <w:rPr>
          <w:bCs/>
          <w:lang w:eastAsia="zh-CN"/>
        </w:rPr>
      </w:pPr>
      <w:r w:rsidRPr="00161E23">
        <w:rPr>
          <w:noProof/>
          <w:lang w:eastAsia="zh-CN"/>
        </w:rPr>
        <w:drawing>
          <wp:inline distT="0" distB="0" distL="0" distR="0" wp14:anchorId="4486758D" wp14:editId="75587564">
            <wp:extent cx="5448617" cy="1569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1694" cy="15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23" w:rsidRPr="00161E23" w:rsidRDefault="00161E23" w:rsidP="00161E23">
      <w:pPr>
        <w:ind w:firstLineChars="400" w:firstLine="800"/>
        <w:rPr>
          <w:bCs/>
          <w:lang w:eastAsia="zh-CN"/>
        </w:rPr>
      </w:pPr>
      <w:r w:rsidRPr="00161E23">
        <w:rPr>
          <w:rFonts w:hint="eastAsia"/>
          <w:bCs/>
          <w:lang w:eastAsia="zh-CN"/>
        </w:rPr>
        <w:t>此时数据库表</w:t>
      </w:r>
      <w:r w:rsidRPr="00161E23">
        <w:rPr>
          <w:rFonts w:hint="eastAsia"/>
          <w:bCs/>
          <w:lang w:eastAsia="zh-CN"/>
        </w:rPr>
        <w:t>role</w:t>
      </w:r>
      <w:r w:rsidRPr="00161E23">
        <w:rPr>
          <w:rFonts w:hint="eastAsia"/>
          <w:bCs/>
          <w:lang w:eastAsia="zh-CN"/>
        </w:rPr>
        <w:t>状态如下图：</w:t>
      </w:r>
    </w:p>
    <w:p w:rsidR="00161E23" w:rsidRDefault="00161E23" w:rsidP="00161E23">
      <w:pPr>
        <w:ind w:firstLineChars="400" w:firstLine="800"/>
        <w:rPr>
          <w:bCs/>
          <w:lang w:eastAsia="zh-CN"/>
        </w:rPr>
      </w:pPr>
      <w:r w:rsidRPr="00161E23">
        <w:rPr>
          <w:noProof/>
          <w:lang w:eastAsia="zh-CN"/>
        </w:rPr>
        <w:drawing>
          <wp:inline distT="0" distB="0" distL="0" distR="0" wp14:anchorId="5D9C6EFE" wp14:editId="555AF53E">
            <wp:extent cx="3154680" cy="1540499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5916" cy="15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E23">
        <w:rPr>
          <w:rFonts w:hint="eastAsia"/>
          <w:bCs/>
          <w:lang w:eastAsia="zh-CN"/>
        </w:rPr>
        <w:t>符合预期。</w:t>
      </w:r>
    </w:p>
    <w:p w:rsidR="008B79E8" w:rsidRPr="008B79E8" w:rsidRDefault="00161E23" w:rsidP="008B79E8">
      <w:pPr>
        <w:pStyle w:val="2"/>
        <w:rPr>
          <w:lang w:eastAsia="zh-CN"/>
        </w:rPr>
      </w:pPr>
      <w:bookmarkStart w:id="75" w:name="_Toc492845502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TUSJ</w:t>
      </w:r>
      <w:r>
        <w:rPr>
          <w:rFonts w:hint="eastAsia"/>
          <w:lang w:eastAsia="zh-CN"/>
        </w:rPr>
        <w:t>002</w:t>
      </w:r>
      <w:bookmarkEnd w:id="75"/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编写测试类</w:t>
      </w:r>
      <w:r w:rsidRPr="008B79E8">
        <w:rPr>
          <w:bCs/>
          <w:lang w:eastAsia="zh-CN"/>
        </w:rPr>
        <w:t>VirtualClassT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，代码贴在下方：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lastRenderedPageBreak/>
        <w:drawing>
          <wp:inline distT="0" distB="0" distL="0" distR="0" wp14:anchorId="1CFF81CD" wp14:editId="1123631A">
            <wp:extent cx="5274310" cy="23799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Run</w:t>
      </w:r>
      <w:r w:rsidRPr="008B79E8">
        <w:rPr>
          <w:bCs/>
          <w:lang w:eastAsia="zh-CN"/>
        </w:rPr>
        <w:t xml:space="preserve"> </w:t>
      </w:r>
      <w:r w:rsidRPr="008B79E8">
        <w:rPr>
          <w:rFonts w:hint="eastAsia"/>
          <w:bCs/>
          <w:lang w:eastAsia="zh-CN"/>
        </w:rPr>
        <w:t>as</w:t>
      </w:r>
      <w:r w:rsidRPr="008B79E8">
        <w:rPr>
          <w:bCs/>
          <w:lang w:eastAsia="zh-CN"/>
        </w:rPr>
        <w:t xml:space="preserve"> Ju</w:t>
      </w:r>
      <w:r w:rsidRPr="008B79E8">
        <w:rPr>
          <w:rFonts w:hint="eastAsia"/>
          <w:bCs/>
          <w:lang w:eastAsia="zh-CN"/>
        </w:rPr>
        <w:t>nit</w:t>
      </w:r>
      <w:r w:rsidRPr="008B79E8">
        <w:rPr>
          <w:bCs/>
          <w:lang w:eastAsia="zh-CN"/>
        </w:rPr>
        <w:t xml:space="preserve"> 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，测试通过：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drawing>
          <wp:inline distT="0" distB="0" distL="0" distR="0" wp14:anchorId="159D96D1" wp14:editId="59AF9682">
            <wp:extent cx="4545330" cy="1533898"/>
            <wp:effectExtent l="0" t="0" r="762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9157" cy="15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此时数据库表</w:t>
      </w:r>
      <w:r w:rsidRPr="008B79E8">
        <w:rPr>
          <w:rFonts w:hint="eastAsia"/>
          <w:bCs/>
          <w:lang w:eastAsia="zh-CN"/>
        </w:rPr>
        <w:t>virtualclass</w:t>
      </w:r>
      <w:r w:rsidRPr="008B79E8">
        <w:rPr>
          <w:rFonts w:hint="eastAsia"/>
          <w:bCs/>
          <w:lang w:eastAsia="zh-CN"/>
        </w:rPr>
        <w:t>状态如下图：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drawing>
          <wp:inline distT="0" distB="0" distL="0" distR="0" wp14:anchorId="402DD71D" wp14:editId="39A23DDD">
            <wp:extent cx="3201100" cy="10020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8003" cy="10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9E8">
        <w:rPr>
          <w:rFonts w:hint="eastAsia"/>
          <w:bCs/>
          <w:lang w:eastAsia="zh-CN"/>
        </w:rPr>
        <w:t>符合预期。</w:t>
      </w:r>
    </w:p>
    <w:p w:rsidR="008B79E8" w:rsidRPr="008B79E8" w:rsidRDefault="008B79E8" w:rsidP="008B79E8">
      <w:pPr>
        <w:pStyle w:val="2"/>
        <w:rPr>
          <w:lang w:eastAsia="zh-CN"/>
        </w:rPr>
      </w:pPr>
      <w:bookmarkStart w:id="76" w:name="_Toc492845503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TUSJ</w:t>
      </w:r>
      <w:r>
        <w:rPr>
          <w:rFonts w:hint="eastAsia"/>
          <w:lang w:eastAsia="zh-CN"/>
        </w:rPr>
        <w:t>003</w:t>
      </w:r>
      <w:bookmarkEnd w:id="76"/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编写测试类</w:t>
      </w:r>
      <w:r w:rsidRPr="008B79E8">
        <w:rPr>
          <w:bCs/>
          <w:lang w:eastAsia="zh-CN"/>
        </w:rPr>
        <w:t>R</w:t>
      </w:r>
      <w:r w:rsidRPr="008B79E8">
        <w:rPr>
          <w:rFonts w:hint="eastAsia"/>
          <w:bCs/>
          <w:lang w:eastAsia="zh-CN"/>
        </w:rPr>
        <w:t>oom</w:t>
      </w:r>
      <w:r w:rsidRPr="008B79E8">
        <w:rPr>
          <w:bCs/>
          <w:lang w:eastAsia="zh-CN"/>
        </w:rPr>
        <w:t>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，代码贴在下方：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lastRenderedPageBreak/>
        <w:drawing>
          <wp:inline distT="0" distB="0" distL="0" distR="0" wp14:anchorId="360A48D3" wp14:editId="4398860B">
            <wp:extent cx="5274310" cy="25304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Run</w:t>
      </w:r>
      <w:r w:rsidRPr="008B79E8">
        <w:rPr>
          <w:bCs/>
          <w:lang w:eastAsia="zh-CN"/>
        </w:rPr>
        <w:t xml:space="preserve"> </w:t>
      </w:r>
      <w:r w:rsidRPr="008B79E8">
        <w:rPr>
          <w:rFonts w:hint="eastAsia"/>
          <w:bCs/>
          <w:lang w:eastAsia="zh-CN"/>
        </w:rPr>
        <w:t>as</w:t>
      </w:r>
      <w:r w:rsidRPr="008B79E8">
        <w:rPr>
          <w:bCs/>
          <w:lang w:eastAsia="zh-CN"/>
        </w:rPr>
        <w:t xml:space="preserve"> Ju</w:t>
      </w:r>
      <w:r w:rsidRPr="008B79E8">
        <w:rPr>
          <w:rFonts w:hint="eastAsia"/>
          <w:bCs/>
          <w:lang w:eastAsia="zh-CN"/>
        </w:rPr>
        <w:t>nit</w:t>
      </w:r>
      <w:r w:rsidRPr="008B79E8">
        <w:rPr>
          <w:bCs/>
          <w:lang w:eastAsia="zh-CN"/>
        </w:rPr>
        <w:t xml:space="preserve"> 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，测试通过：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drawing>
          <wp:inline distT="0" distB="0" distL="0" distR="0" wp14:anchorId="4D5B2119" wp14:editId="3C119266">
            <wp:extent cx="3680460" cy="11476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4711" cy="11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此时数据库表</w:t>
      </w:r>
      <w:r w:rsidRPr="008B79E8">
        <w:rPr>
          <w:rFonts w:hint="eastAsia"/>
          <w:bCs/>
          <w:lang w:eastAsia="zh-CN"/>
        </w:rPr>
        <w:t>room</w:t>
      </w:r>
      <w:r w:rsidRPr="008B79E8">
        <w:rPr>
          <w:rFonts w:hint="eastAsia"/>
          <w:bCs/>
          <w:lang w:eastAsia="zh-CN"/>
        </w:rPr>
        <w:t>状态如下图：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drawing>
          <wp:inline distT="0" distB="0" distL="0" distR="0" wp14:anchorId="092A367D" wp14:editId="33790E50">
            <wp:extent cx="4301490" cy="783031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2526" cy="7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9E8">
        <w:rPr>
          <w:rFonts w:hint="eastAsia"/>
          <w:bCs/>
          <w:lang w:eastAsia="zh-CN"/>
        </w:rPr>
        <w:t>符合预期。</w:t>
      </w:r>
    </w:p>
    <w:p w:rsidR="008B79E8" w:rsidRPr="008B79E8" w:rsidRDefault="008B79E8" w:rsidP="008B79E8">
      <w:pPr>
        <w:pStyle w:val="2"/>
        <w:rPr>
          <w:lang w:eastAsia="zh-CN"/>
        </w:rPr>
      </w:pPr>
      <w:bookmarkStart w:id="77" w:name="_Toc492845504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TUSJ</w:t>
      </w:r>
      <w:r>
        <w:rPr>
          <w:rFonts w:hint="eastAsia"/>
          <w:lang w:eastAsia="zh-CN"/>
        </w:rPr>
        <w:t>004</w:t>
      </w:r>
      <w:bookmarkEnd w:id="77"/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编写测试类</w:t>
      </w:r>
      <w:r w:rsidRPr="008B79E8">
        <w:rPr>
          <w:bCs/>
          <w:lang w:eastAsia="zh-CN"/>
        </w:rPr>
        <w:t>T</w:t>
      </w:r>
      <w:r w:rsidRPr="008B79E8">
        <w:rPr>
          <w:rFonts w:hint="eastAsia"/>
          <w:bCs/>
          <w:lang w:eastAsia="zh-CN"/>
        </w:rPr>
        <w:t>eacher</w:t>
      </w:r>
      <w:r w:rsidRPr="008B79E8">
        <w:rPr>
          <w:bCs/>
          <w:lang w:eastAsia="zh-CN"/>
        </w:rPr>
        <w:t>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，代码贴在下方：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lastRenderedPageBreak/>
        <w:drawing>
          <wp:inline distT="0" distB="0" distL="0" distR="0" wp14:anchorId="7422FD9E" wp14:editId="7D689C71">
            <wp:extent cx="5274310" cy="30118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Run</w:t>
      </w:r>
      <w:r w:rsidRPr="008B79E8">
        <w:rPr>
          <w:bCs/>
          <w:lang w:eastAsia="zh-CN"/>
        </w:rPr>
        <w:t xml:space="preserve"> </w:t>
      </w:r>
      <w:r w:rsidRPr="008B79E8">
        <w:rPr>
          <w:rFonts w:hint="eastAsia"/>
          <w:bCs/>
          <w:lang w:eastAsia="zh-CN"/>
        </w:rPr>
        <w:t>as</w:t>
      </w:r>
      <w:r w:rsidRPr="008B79E8">
        <w:rPr>
          <w:bCs/>
          <w:lang w:eastAsia="zh-CN"/>
        </w:rPr>
        <w:t xml:space="preserve"> Ju</w:t>
      </w:r>
      <w:r w:rsidRPr="008B79E8">
        <w:rPr>
          <w:rFonts w:hint="eastAsia"/>
          <w:bCs/>
          <w:lang w:eastAsia="zh-CN"/>
        </w:rPr>
        <w:t>nit</w:t>
      </w:r>
      <w:r w:rsidRPr="008B79E8">
        <w:rPr>
          <w:bCs/>
          <w:lang w:eastAsia="zh-CN"/>
        </w:rPr>
        <w:t xml:space="preserve"> 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，测试通过：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drawing>
          <wp:inline distT="0" distB="0" distL="0" distR="0" wp14:anchorId="3146999B" wp14:editId="7C7FA134">
            <wp:extent cx="3759778" cy="11239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7414" cy="11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此时数据库表</w:t>
      </w:r>
      <w:r w:rsidRPr="008B79E8">
        <w:rPr>
          <w:rFonts w:hint="eastAsia"/>
          <w:bCs/>
          <w:lang w:eastAsia="zh-CN"/>
        </w:rPr>
        <w:t>teacher</w:t>
      </w:r>
      <w:r w:rsidRPr="008B79E8">
        <w:rPr>
          <w:rFonts w:hint="eastAsia"/>
          <w:bCs/>
          <w:lang w:eastAsia="zh-CN"/>
        </w:rPr>
        <w:t>状态如下图：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drawing>
          <wp:inline distT="0" distB="0" distL="0" distR="0" wp14:anchorId="4758362F" wp14:editId="1E23914D">
            <wp:extent cx="3438009" cy="1619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0604" cy="162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9E8">
        <w:rPr>
          <w:rFonts w:hint="eastAsia"/>
          <w:bCs/>
          <w:lang w:eastAsia="zh-CN"/>
        </w:rPr>
        <w:t>符合预期。</w:t>
      </w:r>
    </w:p>
    <w:p w:rsidR="008B79E8" w:rsidRPr="008B79E8" w:rsidRDefault="008B79E8" w:rsidP="008B79E8">
      <w:pPr>
        <w:pStyle w:val="2"/>
        <w:rPr>
          <w:lang w:eastAsia="zh-CN"/>
        </w:rPr>
      </w:pPr>
      <w:bookmarkStart w:id="78" w:name="_Toc492845505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TUSJ</w:t>
      </w:r>
      <w:r>
        <w:rPr>
          <w:rFonts w:hint="eastAsia"/>
          <w:lang w:eastAsia="zh-CN"/>
        </w:rPr>
        <w:t>005</w:t>
      </w:r>
      <w:bookmarkEnd w:id="78"/>
    </w:p>
    <w:p w:rsidR="008B79E8" w:rsidRPr="008B79E8" w:rsidRDefault="008B79E8" w:rsidP="008B79E8">
      <w:pPr>
        <w:ind w:firstLineChars="400" w:firstLine="800"/>
        <w:rPr>
          <w:bCs/>
        </w:rPr>
      </w:pPr>
      <w:r w:rsidRPr="008B79E8">
        <w:rPr>
          <w:rFonts w:hint="eastAsia"/>
          <w:bCs/>
        </w:rPr>
        <w:t>编写测试类</w:t>
      </w:r>
      <w:r w:rsidRPr="008B79E8">
        <w:rPr>
          <w:rFonts w:hint="eastAsia"/>
          <w:bCs/>
        </w:rPr>
        <w:t>Admin</w:t>
      </w:r>
      <w:r w:rsidRPr="008B79E8">
        <w:rPr>
          <w:bCs/>
        </w:rPr>
        <w:t>C</w:t>
      </w:r>
      <w:r w:rsidRPr="008B79E8">
        <w:rPr>
          <w:rFonts w:hint="eastAsia"/>
          <w:bCs/>
        </w:rPr>
        <w:t>lass</w:t>
      </w:r>
      <w:r w:rsidRPr="008B79E8">
        <w:rPr>
          <w:bCs/>
        </w:rPr>
        <w:t>T</w:t>
      </w:r>
      <w:r w:rsidRPr="008B79E8">
        <w:rPr>
          <w:rFonts w:hint="eastAsia"/>
          <w:bCs/>
        </w:rPr>
        <w:t>est</w:t>
      </w:r>
      <w:r w:rsidRPr="008B79E8">
        <w:rPr>
          <w:rFonts w:hint="eastAsia"/>
          <w:bCs/>
        </w:rPr>
        <w:t>，代码贴在下方：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lastRenderedPageBreak/>
        <w:drawing>
          <wp:inline distT="0" distB="0" distL="0" distR="0" wp14:anchorId="2FF73F7A" wp14:editId="3B4AFB0B">
            <wp:extent cx="5274310" cy="24396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Run</w:t>
      </w:r>
      <w:r w:rsidRPr="008B79E8">
        <w:rPr>
          <w:bCs/>
          <w:lang w:eastAsia="zh-CN"/>
        </w:rPr>
        <w:t xml:space="preserve"> </w:t>
      </w:r>
      <w:r w:rsidRPr="008B79E8">
        <w:rPr>
          <w:rFonts w:hint="eastAsia"/>
          <w:bCs/>
          <w:lang w:eastAsia="zh-CN"/>
        </w:rPr>
        <w:t>as</w:t>
      </w:r>
      <w:r w:rsidRPr="008B79E8">
        <w:rPr>
          <w:bCs/>
          <w:lang w:eastAsia="zh-CN"/>
        </w:rPr>
        <w:t xml:space="preserve"> Ju</w:t>
      </w:r>
      <w:r w:rsidRPr="008B79E8">
        <w:rPr>
          <w:rFonts w:hint="eastAsia"/>
          <w:bCs/>
          <w:lang w:eastAsia="zh-CN"/>
        </w:rPr>
        <w:t>nit</w:t>
      </w:r>
      <w:r w:rsidRPr="008B79E8">
        <w:rPr>
          <w:bCs/>
          <w:lang w:eastAsia="zh-CN"/>
        </w:rPr>
        <w:t xml:space="preserve"> 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，测试通过：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drawing>
          <wp:inline distT="0" distB="0" distL="0" distR="0" wp14:anchorId="468DB906" wp14:editId="460007D3">
            <wp:extent cx="2743200" cy="97494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6418" cy="99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此时数据库</w:t>
      </w:r>
      <w:r w:rsidRPr="008B79E8">
        <w:rPr>
          <w:rFonts w:hint="eastAsia"/>
          <w:bCs/>
          <w:lang w:eastAsia="zh-CN"/>
        </w:rPr>
        <w:t>adminclass</w:t>
      </w:r>
      <w:r w:rsidRPr="008B79E8">
        <w:rPr>
          <w:rFonts w:hint="eastAsia"/>
          <w:bCs/>
          <w:lang w:eastAsia="zh-CN"/>
        </w:rPr>
        <w:t>状态如下图：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drawing>
          <wp:inline distT="0" distB="0" distL="0" distR="0" wp14:anchorId="0A391208" wp14:editId="4A75715B">
            <wp:extent cx="3945933" cy="5753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95" cy="5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9E8">
        <w:rPr>
          <w:rFonts w:hint="eastAsia"/>
          <w:bCs/>
          <w:lang w:eastAsia="zh-CN"/>
        </w:rPr>
        <w:t>符合预期。</w:t>
      </w:r>
    </w:p>
    <w:p w:rsidR="008B79E8" w:rsidRPr="008B79E8" w:rsidRDefault="008B79E8" w:rsidP="008B79E8">
      <w:pPr>
        <w:pStyle w:val="2"/>
        <w:rPr>
          <w:lang w:eastAsia="zh-CN"/>
        </w:rPr>
      </w:pPr>
      <w:bookmarkStart w:id="79" w:name="_Toc492845506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TUSJ</w:t>
      </w:r>
      <w:r>
        <w:rPr>
          <w:rFonts w:hint="eastAsia"/>
          <w:lang w:eastAsia="zh-CN"/>
        </w:rPr>
        <w:t>006</w:t>
      </w:r>
      <w:bookmarkEnd w:id="79"/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编写测试类</w:t>
      </w:r>
      <w:r w:rsidRPr="008B79E8">
        <w:rPr>
          <w:rFonts w:hint="eastAsia"/>
          <w:bCs/>
          <w:lang w:eastAsia="zh-CN"/>
        </w:rPr>
        <w:t>Student</w:t>
      </w:r>
      <w:r w:rsidRPr="008B79E8">
        <w:rPr>
          <w:bCs/>
          <w:lang w:eastAsia="zh-CN"/>
        </w:rPr>
        <w:t>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，代码贴在下方：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drawing>
          <wp:inline distT="0" distB="0" distL="0" distR="0" wp14:anchorId="388F3F9F" wp14:editId="6A8898D7">
            <wp:extent cx="5668476" cy="2301240"/>
            <wp:effectExtent l="0" t="0" r="889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9460" cy="23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Run</w:t>
      </w:r>
      <w:r w:rsidRPr="008B79E8">
        <w:rPr>
          <w:bCs/>
          <w:lang w:eastAsia="zh-CN"/>
        </w:rPr>
        <w:t xml:space="preserve"> </w:t>
      </w:r>
      <w:r w:rsidRPr="008B79E8">
        <w:rPr>
          <w:rFonts w:hint="eastAsia"/>
          <w:bCs/>
          <w:lang w:eastAsia="zh-CN"/>
        </w:rPr>
        <w:t>as</w:t>
      </w:r>
      <w:r w:rsidRPr="008B79E8">
        <w:rPr>
          <w:bCs/>
          <w:lang w:eastAsia="zh-CN"/>
        </w:rPr>
        <w:t xml:space="preserve"> Ju</w:t>
      </w:r>
      <w:r w:rsidRPr="008B79E8">
        <w:rPr>
          <w:rFonts w:hint="eastAsia"/>
          <w:bCs/>
          <w:lang w:eastAsia="zh-CN"/>
        </w:rPr>
        <w:t>nit</w:t>
      </w:r>
      <w:r w:rsidRPr="008B79E8">
        <w:rPr>
          <w:bCs/>
          <w:lang w:eastAsia="zh-CN"/>
        </w:rPr>
        <w:t xml:space="preserve"> 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，测试通过：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lastRenderedPageBreak/>
        <w:drawing>
          <wp:inline distT="0" distB="0" distL="0" distR="0" wp14:anchorId="155C6765" wp14:editId="14F747C4">
            <wp:extent cx="3219450" cy="118064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7719" cy="118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此时数据库表</w:t>
      </w:r>
      <w:r w:rsidRPr="008B79E8">
        <w:rPr>
          <w:rFonts w:hint="eastAsia"/>
          <w:bCs/>
          <w:lang w:eastAsia="zh-CN"/>
        </w:rPr>
        <w:t>student</w:t>
      </w:r>
      <w:r w:rsidRPr="008B79E8">
        <w:rPr>
          <w:rFonts w:hint="eastAsia"/>
          <w:bCs/>
          <w:lang w:eastAsia="zh-CN"/>
        </w:rPr>
        <w:t>状态如下图：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drawing>
          <wp:inline distT="0" distB="0" distL="0" distR="0" wp14:anchorId="6D88D4E9" wp14:editId="355CDD04">
            <wp:extent cx="4320568" cy="716280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2018" cy="7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9E8">
        <w:rPr>
          <w:rFonts w:hint="eastAsia"/>
          <w:bCs/>
          <w:lang w:eastAsia="zh-CN"/>
        </w:rPr>
        <w:t>符合预期。</w:t>
      </w:r>
    </w:p>
    <w:p w:rsidR="008B79E8" w:rsidRPr="008B79E8" w:rsidRDefault="008B79E8" w:rsidP="008B79E8">
      <w:pPr>
        <w:pStyle w:val="2"/>
        <w:rPr>
          <w:lang w:eastAsia="zh-CN"/>
        </w:rPr>
      </w:pPr>
      <w:bookmarkStart w:id="80" w:name="_Toc492845507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TUSJ</w:t>
      </w:r>
      <w:r>
        <w:rPr>
          <w:rFonts w:hint="eastAsia"/>
          <w:lang w:eastAsia="zh-CN"/>
        </w:rPr>
        <w:t>007</w:t>
      </w:r>
      <w:bookmarkEnd w:id="80"/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编写测试类</w:t>
      </w:r>
      <w:r w:rsidRPr="008B79E8">
        <w:rPr>
          <w:rFonts w:hint="eastAsia"/>
          <w:bCs/>
          <w:lang w:eastAsia="zh-CN"/>
        </w:rPr>
        <w:t>Subject</w:t>
      </w:r>
      <w:r w:rsidRPr="008B79E8">
        <w:rPr>
          <w:bCs/>
          <w:lang w:eastAsia="zh-CN"/>
        </w:rPr>
        <w:t>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，代码贴在下方：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drawing>
          <wp:inline distT="0" distB="0" distL="0" distR="0" wp14:anchorId="3268C598" wp14:editId="78711C53">
            <wp:extent cx="4875491" cy="269367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7102" cy="27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Run</w:t>
      </w:r>
      <w:r w:rsidRPr="008B79E8">
        <w:rPr>
          <w:bCs/>
          <w:lang w:eastAsia="zh-CN"/>
        </w:rPr>
        <w:t xml:space="preserve"> </w:t>
      </w:r>
      <w:r w:rsidRPr="008B79E8">
        <w:rPr>
          <w:rFonts w:hint="eastAsia"/>
          <w:bCs/>
          <w:lang w:eastAsia="zh-CN"/>
        </w:rPr>
        <w:t>as</w:t>
      </w:r>
      <w:r w:rsidRPr="008B79E8">
        <w:rPr>
          <w:bCs/>
          <w:lang w:eastAsia="zh-CN"/>
        </w:rPr>
        <w:t xml:space="preserve"> Ju</w:t>
      </w:r>
      <w:r w:rsidRPr="008B79E8">
        <w:rPr>
          <w:rFonts w:hint="eastAsia"/>
          <w:bCs/>
          <w:lang w:eastAsia="zh-CN"/>
        </w:rPr>
        <w:t>nit</w:t>
      </w:r>
      <w:r w:rsidRPr="008B79E8">
        <w:rPr>
          <w:bCs/>
          <w:lang w:eastAsia="zh-CN"/>
        </w:rPr>
        <w:t xml:space="preserve"> 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，测试通过：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drawing>
          <wp:inline distT="0" distB="0" distL="0" distR="0" wp14:anchorId="2658A0A1" wp14:editId="3116F95C">
            <wp:extent cx="3143250" cy="11640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3974" cy="116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此时数据库表</w:t>
      </w:r>
      <w:r w:rsidRPr="008B79E8">
        <w:rPr>
          <w:rFonts w:hint="eastAsia"/>
          <w:bCs/>
          <w:lang w:eastAsia="zh-CN"/>
        </w:rPr>
        <w:t>subject</w:t>
      </w:r>
      <w:r w:rsidRPr="008B79E8">
        <w:rPr>
          <w:rFonts w:hint="eastAsia"/>
          <w:bCs/>
          <w:lang w:eastAsia="zh-CN"/>
        </w:rPr>
        <w:t>状态如下图：</w:t>
      </w:r>
    </w:p>
    <w:p w:rsid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noProof/>
          <w:lang w:eastAsia="zh-CN"/>
        </w:rPr>
        <w:drawing>
          <wp:inline distT="0" distB="0" distL="0" distR="0" wp14:anchorId="59691317" wp14:editId="2F0E3CF0">
            <wp:extent cx="2834640" cy="937144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0381" cy="94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9E8">
        <w:rPr>
          <w:rFonts w:hint="eastAsia"/>
          <w:bCs/>
          <w:lang w:eastAsia="zh-CN"/>
        </w:rPr>
        <w:t>符合预期。</w:t>
      </w:r>
    </w:p>
    <w:p w:rsidR="008B79E8" w:rsidRPr="008B79E8" w:rsidRDefault="008B79E8" w:rsidP="008B79E8">
      <w:pPr>
        <w:pStyle w:val="2"/>
        <w:rPr>
          <w:lang w:eastAsia="zh-CN"/>
        </w:rPr>
      </w:pPr>
      <w:bookmarkStart w:id="81" w:name="_Toc492845508"/>
      <w:r>
        <w:rPr>
          <w:rFonts w:hint="eastAsia"/>
          <w:lang w:eastAsia="zh-CN"/>
        </w:rPr>
        <w:lastRenderedPageBreak/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TUSJ</w:t>
      </w:r>
      <w:r>
        <w:rPr>
          <w:rFonts w:hint="eastAsia"/>
          <w:lang w:eastAsia="zh-CN"/>
        </w:rPr>
        <w:t>008</w:t>
      </w:r>
      <w:bookmarkEnd w:id="81"/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编写测试类</w:t>
      </w:r>
      <w:r w:rsidRPr="008B79E8">
        <w:rPr>
          <w:rFonts w:hint="eastAsia"/>
          <w:bCs/>
          <w:lang w:eastAsia="zh-CN"/>
        </w:rPr>
        <w:t>Period</w:t>
      </w:r>
      <w:r w:rsidRPr="008B79E8">
        <w:rPr>
          <w:bCs/>
          <w:lang w:eastAsia="zh-CN"/>
        </w:rPr>
        <w:t>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，代码贴在下方：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bCs/>
          <w:noProof/>
          <w:lang w:eastAsia="zh-CN"/>
        </w:rPr>
        <w:drawing>
          <wp:inline distT="0" distB="0" distL="0" distR="0" wp14:anchorId="429007C3" wp14:editId="2A86AA58">
            <wp:extent cx="5274310" cy="24085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Run</w:t>
      </w:r>
      <w:r w:rsidRPr="008B79E8">
        <w:rPr>
          <w:bCs/>
          <w:lang w:eastAsia="zh-CN"/>
        </w:rPr>
        <w:t xml:space="preserve"> </w:t>
      </w:r>
      <w:r w:rsidRPr="008B79E8">
        <w:rPr>
          <w:rFonts w:hint="eastAsia"/>
          <w:bCs/>
          <w:lang w:eastAsia="zh-CN"/>
        </w:rPr>
        <w:t>as</w:t>
      </w:r>
      <w:r w:rsidRPr="008B79E8">
        <w:rPr>
          <w:bCs/>
          <w:lang w:eastAsia="zh-CN"/>
        </w:rPr>
        <w:t xml:space="preserve"> Ju</w:t>
      </w:r>
      <w:r w:rsidRPr="008B79E8">
        <w:rPr>
          <w:rFonts w:hint="eastAsia"/>
          <w:bCs/>
          <w:lang w:eastAsia="zh-CN"/>
        </w:rPr>
        <w:t>nit</w:t>
      </w:r>
      <w:r w:rsidRPr="008B79E8">
        <w:rPr>
          <w:bCs/>
          <w:lang w:eastAsia="zh-CN"/>
        </w:rPr>
        <w:t xml:space="preserve"> 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，测试通过：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bCs/>
          <w:noProof/>
          <w:lang w:eastAsia="zh-CN"/>
        </w:rPr>
        <w:drawing>
          <wp:inline distT="0" distB="0" distL="0" distR="0" wp14:anchorId="0B41B808" wp14:editId="733DB803">
            <wp:extent cx="2834640" cy="1113243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3591" cy="112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此时数据库表</w:t>
      </w:r>
      <w:r w:rsidRPr="008B79E8">
        <w:rPr>
          <w:rFonts w:hint="eastAsia"/>
          <w:bCs/>
          <w:lang w:eastAsia="zh-CN"/>
        </w:rPr>
        <w:t>period</w:t>
      </w:r>
      <w:r w:rsidRPr="008B79E8">
        <w:rPr>
          <w:rFonts w:hint="eastAsia"/>
          <w:bCs/>
          <w:lang w:eastAsia="zh-CN"/>
        </w:rPr>
        <w:t>状态如下图：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bCs/>
          <w:noProof/>
          <w:lang w:eastAsia="zh-CN"/>
        </w:rPr>
        <w:drawing>
          <wp:inline distT="0" distB="0" distL="0" distR="0" wp14:anchorId="21C93245" wp14:editId="3E9A3930">
            <wp:extent cx="3583101" cy="140589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0053" cy="140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9E8">
        <w:rPr>
          <w:rFonts w:hint="eastAsia"/>
          <w:bCs/>
          <w:lang w:eastAsia="zh-CN"/>
        </w:rPr>
        <w:t>符合预期。</w:t>
      </w:r>
    </w:p>
    <w:p w:rsidR="008B79E8" w:rsidRPr="008B79E8" w:rsidRDefault="008B79E8" w:rsidP="008B79E8">
      <w:pPr>
        <w:pStyle w:val="2"/>
        <w:rPr>
          <w:lang w:eastAsia="zh-CN"/>
        </w:rPr>
      </w:pPr>
      <w:bookmarkStart w:id="82" w:name="_Toc492845509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TUSJ</w:t>
      </w:r>
      <w:r>
        <w:rPr>
          <w:rFonts w:hint="eastAsia"/>
          <w:lang w:eastAsia="zh-CN"/>
        </w:rPr>
        <w:t>009</w:t>
      </w:r>
      <w:bookmarkEnd w:id="82"/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编写测试类</w:t>
      </w:r>
      <w:r w:rsidRPr="008B79E8">
        <w:rPr>
          <w:rFonts w:hint="eastAsia"/>
          <w:bCs/>
          <w:lang w:eastAsia="zh-CN"/>
        </w:rPr>
        <w:t>Course</w:t>
      </w:r>
      <w:r w:rsidRPr="008B79E8">
        <w:rPr>
          <w:bCs/>
          <w:lang w:eastAsia="zh-CN"/>
        </w:rPr>
        <w:t>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，代码贴在下方：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bCs/>
          <w:noProof/>
          <w:lang w:eastAsia="zh-CN"/>
        </w:rPr>
        <w:lastRenderedPageBreak/>
        <w:drawing>
          <wp:inline distT="0" distB="0" distL="0" distR="0" wp14:anchorId="0121B3EE" wp14:editId="0500676A">
            <wp:extent cx="5360670" cy="297915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0865" cy="29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Run</w:t>
      </w:r>
      <w:r w:rsidRPr="008B79E8">
        <w:rPr>
          <w:bCs/>
          <w:lang w:eastAsia="zh-CN"/>
        </w:rPr>
        <w:t xml:space="preserve"> </w:t>
      </w:r>
      <w:r w:rsidRPr="008B79E8">
        <w:rPr>
          <w:rFonts w:hint="eastAsia"/>
          <w:bCs/>
          <w:lang w:eastAsia="zh-CN"/>
        </w:rPr>
        <w:t>as</w:t>
      </w:r>
      <w:r w:rsidRPr="008B79E8">
        <w:rPr>
          <w:bCs/>
          <w:lang w:eastAsia="zh-CN"/>
        </w:rPr>
        <w:t xml:space="preserve"> Ju</w:t>
      </w:r>
      <w:r w:rsidRPr="008B79E8">
        <w:rPr>
          <w:rFonts w:hint="eastAsia"/>
          <w:bCs/>
          <w:lang w:eastAsia="zh-CN"/>
        </w:rPr>
        <w:t>nit</w:t>
      </w:r>
      <w:r w:rsidRPr="008B79E8">
        <w:rPr>
          <w:bCs/>
          <w:lang w:eastAsia="zh-CN"/>
        </w:rPr>
        <w:t xml:space="preserve"> 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，测试通过：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bCs/>
          <w:noProof/>
          <w:lang w:eastAsia="zh-CN"/>
        </w:rPr>
        <w:drawing>
          <wp:inline distT="0" distB="0" distL="0" distR="0" wp14:anchorId="7B8C0F96" wp14:editId="473EE283">
            <wp:extent cx="2968253" cy="1215390"/>
            <wp:effectExtent l="0" t="0" r="381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1672" cy="121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此时数据库表</w:t>
      </w:r>
      <w:r w:rsidRPr="008B79E8">
        <w:rPr>
          <w:rFonts w:hint="eastAsia"/>
          <w:bCs/>
          <w:lang w:eastAsia="zh-CN"/>
        </w:rPr>
        <w:t>course</w:t>
      </w:r>
      <w:r w:rsidRPr="008B79E8">
        <w:rPr>
          <w:rFonts w:hint="eastAsia"/>
          <w:bCs/>
          <w:lang w:eastAsia="zh-CN"/>
        </w:rPr>
        <w:t>状态如下图：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bCs/>
          <w:noProof/>
          <w:lang w:eastAsia="zh-CN"/>
        </w:rPr>
        <w:drawing>
          <wp:inline distT="0" distB="0" distL="0" distR="0" wp14:anchorId="528492BB" wp14:editId="42FDF34A">
            <wp:extent cx="3728392" cy="312420"/>
            <wp:effectExtent l="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5054" cy="3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9E8">
        <w:rPr>
          <w:rFonts w:hint="eastAsia"/>
          <w:bCs/>
          <w:lang w:eastAsia="zh-CN"/>
        </w:rPr>
        <w:t>为空，符合预期。</w:t>
      </w:r>
    </w:p>
    <w:p w:rsidR="008B79E8" w:rsidRPr="008B79E8" w:rsidRDefault="008B79E8" w:rsidP="008B79E8">
      <w:pPr>
        <w:pStyle w:val="2"/>
        <w:rPr>
          <w:lang w:eastAsia="zh-CN"/>
        </w:rPr>
      </w:pPr>
      <w:bookmarkStart w:id="83" w:name="_Toc492845510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TUSJ</w:t>
      </w:r>
      <w:r>
        <w:rPr>
          <w:rFonts w:hint="eastAsia"/>
          <w:lang w:eastAsia="zh-CN"/>
        </w:rPr>
        <w:t>010</w:t>
      </w:r>
      <w:bookmarkEnd w:id="83"/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编写测试类</w:t>
      </w:r>
      <w:r w:rsidRPr="008B79E8">
        <w:rPr>
          <w:rFonts w:hint="eastAsia"/>
          <w:bCs/>
          <w:lang w:eastAsia="zh-CN"/>
        </w:rPr>
        <w:t>User</w:t>
      </w:r>
      <w:r w:rsidRPr="008B79E8">
        <w:rPr>
          <w:bCs/>
          <w:lang w:eastAsia="zh-CN"/>
        </w:rPr>
        <w:t>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，代码贴在下方：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bCs/>
          <w:noProof/>
          <w:lang w:eastAsia="zh-CN"/>
        </w:rPr>
        <w:drawing>
          <wp:inline distT="0" distB="0" distL="0" distR="0" wp14:anchorId="7401ECFB" wp14:editId="08ED5665">
            <wp:extent cx="4133479" cy="2259330"/>
            <wp:effectExtent l="0" t="0" r="635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5122" cy="226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Run</w:t>
      </w:r>
      <w:r w:rsidRPr="008B79E8">
        <w:rPr>
          <w:bCs/>
          <w:lang w:eastAsia="zh-CN"/>
        </w:rPr>
        <w:t xml:space="preserve"> </w:t>
      </w:r>
      <w:r w:rsidRPr="008B79E8">
        <w:rPr>
          <w:rFonts w:hint="eastAsia"/>
          <w:bCs/>
          <w:lang w:eastAsia="zh-CN"/>
        </w:rPr>
        <w:t>as</w:t>
      </w:r>
      <w:r w:rsidRPr="008B79E8">
        <w:rPr>
          <w:bCs/>
          <w:lang w:eastAsia="zh-CN"/>
        </w:rPr>
        <w:t xml:space="preserve"> Ju</w:t>
      </w:r>
      <w:r w:rsidRPr="008B79E8">
        <w:rPr>
          <w:rFonts w:hint="eastAsia"/>
          <w:bCs/>
          <w:lang w:eastAsia="zh-CN"/>
        </w:rPr>
        <w:t>nit</w:t>
      </w:r>
      <w:r w:rsidRPr="008B79E8">
        <w:rPr>
          <w:bCs/>
          <w:lang w:eastAsia="zh-CN"/>
        </w:rPr>
        <w:t xml:space="preserve"> T</w:t>
      </w:r>
      <w:r w:rsidRPr="008B79E8">
        <w:rPr>
          <w:rFonts w:hint="eastAsia"/>
          <w:bCs/>
          <w:lang w:eastAsia="zh-CN"/>
        </w:rPr>
        <w:t>est</w:t>
      </w:r>
      <w:r w:rsidRPr="008B79E8">
        <w:rPr>
          <w:rFonts w:hint="eastAsia"/>
          <w:bCs/>
          <w:lang w:eastAsia="zh-CN"/>
        </w:rPr>
        <w:t>，测试通过：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bCs/>
          <w:noProof/>
          <w:lang w:eastAsia="zh-CN"/>
        </w:rPr>
        <w:lastRenderedPageBreak/>
        <w:drawing>
          <wp:inline distT="0" distB="0" distL="0" distR="0" wp14:anchorId="14180D6D" wp14:editId="79C7D2EE">
            <wp:extent cx="3425190" cy="1281663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7750" cy="12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rFonts w:hint="eastAsia"/>
          <w:bCs/>
          <w:lang w:eastAsia="zh-CN"/>
        </w:rPr>
        <w:t>此时数据库表</w:t>
      </w:r>
      <w:r w:rsidRPr="008B79E8">
        <w:rPr>
          <w:rFonts w:hint="eastAsia"/>
          <w:bCs/>
          <w:lang w:eastAsia="zh-CN"/>
        </w:rPr>
        <w:t>user</w:t>
      </w:r>
      <w:r w:rsidRPr="008B79E8">
        <w:rPr>
          <w:rFonts w:hint="eastAsia"/>
          <w:bCs/>
          <w:lang w:eastAsia="zh-CN"/>
        </w:rPr>
        <w:t>状态如下图：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  <w:r w:rsidRPr="008B79E8">
        <w:rPr>
          <w:bCs/>
          <w:noProof/>
          <w:lang w:eastAsia="zh-CN"/>
        </w:rPr>
        <w:drawing>
          <wp:inline distT="0" distB="0" distL="0" distR="0" wp14:anchorId="01F3E77B" wp14:editId="05040645">
            <wp:extent cx="4411980" cy="3771265"/>
            <wp:effectExtent l="0" t="0" r="762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7528" cy="377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9E8">
        <w:rPr>
          <w:rFonts w:hint="eastAsia"/>
          <w:bCs/>
          <w:lang w:eastAsia="zh-CN"/>
        </w:rPr>
        <w:t>符合预期。</w:t>
      </w:r>
    </w:p>
    <w:p w:rsidR="008B79E8" w:rsidRPr="008B79E8" w:rsidRDefault="008B79E8" w:rsidP="008B79E8">
      <w:pPr>
        <w:ind w:firstLineChars="400" w:firstLine="800"/>
        <w:rPr>
          <w:bCs/>
          <w:lang w:eastAsia="zh-CN"/>
        </w:rPr>
      </w:pPr>
    </w:p>
    <w:p w:rsidR="00161E23" w:rsidRPr="008B79E8" w:rsidRDefault="00161E23" w:rsidP="00161E23">
      <w:pPr>
        <w:ind w:firstLineChars="400" w:firstLine="800"/>
        <w:rPr>
          <w:lang w:eastAsia="zh-CN"/>
        </w:rPr>
      </w:pPr>
    </w:p>
    <w:p w:rsidR="00204D30" w:rsidRDefault="00204D30" w:rsidP="00204D30">
      <w:pPr>
        <w:pStyle w:val="1"/>
        <w:rPr>
          <w:lang w:eastAsia="zh-CN"/>
        </w:rPr>
      </w:pPr>
      <w:bookmarkStart w:id="84" w:name="_Toc492845511"/>
      <w:r>
        <w:rPr>
          <w:rFonts w:hint="eastAsia"/>
          <w:lang w:eastAsia="zh-CN"/>
        </w:rPr>
        <w:t>性能测试用例</w:t>
      </w:r>
      <w:bookmarkEnd w:id="84"/>
    </w:p>
    <w:p w:rsidR="00A938CF" w:rsidRPr="00BC5AF4" w:rsidRDefault="00A938CF" w:rsidP="00A938CF">
      <w:pPr>
        <w:pStyle w:val="2"/>
        <w:rPr>
          <w:lang w:eastAsia="zh-CN"/>
        </w:rPr>
      </w:pPr>
      <w:bookmarkStart w:id="85" w:name="_Toc492845512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TUXN</w:t>
      </w:r>
      <w:r>
        <w:rPr>
          <w:rFonts w:hint="eastAsia"/>
          <w:lang w:eastAsia="zh-CN"/>
        </w:rPr>
        <w:t>001</w:t>
      </w:r>
      <w:bookmarkEnd w:id="85"/>
    </w:p>
    <w:p w:rsidR="00A938CF" w:rsidRPr="00CA0CE8" w:rsidRDefault="00A938CF" w:rsidP="00A938CF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938CF" w:rsidRPr="00BF3B28" w:rsidRDefault="00A938CF" w:rsidP="00A938CF">
      <w:pPr>
        <w:pStyle w:val="InfoBlue"/>
      </w:pPr>
      <w:r>
        <w:rPr>
          <w:rFonts w:hint="eastAsia"/>
        </w:rPr>
        <w:t>客户机和服务机均为本机，机器型号</w:t>
      </w:r>
      <w:r>
        <w:rPr>
          <w:rFonts w:hint="eastAsia"/>
        </w:rPr>
        <w:t>HP 13-d025</w:t>
      </w:r>
      <w:r>
        <w:t>TU</w:t>
      </w:r>
      <w:r>
        <w:rPr>
          <w:rFonts w:hint="eastAsia"/>
        </w:rPr>
        <w:t>，操作系统</w:t>
      </w:r>
      <w:r>
        <w:rPr>
          <w:rFonts w:hint="eastAsia"/>
        </w:rPr>
        <w:t>windows10</w:t>
      </w:r>
      <w:r>
        <w:rPr>
          <w:rFonts w:hint="eastAsia"/>
        </w:rPr>
        <w:t>，</w:t>
      </w:r>
      <w:r>
        <w:rPr>
          <w:rFonts w:hint="eastAsia"/>
        </w:rPr>
        <w:t>64</w:t>
      </w:r>
      <w:r>
        <w:rPr>
          <w:rFonts w:hint="eastAsia"/>
        </w:rPr>
        <w:t>核处理器，使用测试工具</w:t>
      </w:r>
      <w:r>
        <w:t>JM</w:t>
      </w:r>
      <w:r>
        <w:rPr>
          <w:rFonts w:hint="eastAsia"/>
        </w:rPr>
        <w:t>eter</w:t>
      </w:r>
    </w:p>
    <w:p w:rsidR="00A938CF" w:rsidRPr="0019203C" w:rsidRDefault="00A938CF" w:rsidP="00A938CF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938CF" w:rsidRPr="0019203C" w:rsidRDefault="00A938CF" w:rsidP="00A938CF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开</w:t>
      </w:r>
      <w:r>
        <w:rPr>
          <w:rFonts w:hint="eastAsia"/>
          <w:lang w:eastAsia="zh-CN"/>
        </w:rPr>
        <w:t>50</w:t>
      </w:r>
      <w:r>
        <w:rPr>
          <w:rFonts w:hint="eastAsia"/>
          <w:lang w:eastAsia="zh-CN"/>
        </w:rPr>
        <w:t>并发。</w:t>
      </w:r>
    </w:p>
    <w:p w:rsidR="00A938CF" w:rsidRPr="0019203C" w:rsidRDefault="00A938CF" w:rsidP="00A938CF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 xml:space="preserve">) </w:t>
      </w:r>
      <w:r>
        <w:rPr>
          <w:rFonts w:hint="eastAsia"/>
          <w:lang w:eastAsia="zh-CN"/>
        </w:rPr>
        <w:t>聚合报告</w:t>
      </w:r>
    </w:p>
    <w:p w:rsidR="00A938CF" w:rsidRDefault="00A938CF" w:rsidP="00A938C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A274F7E" wp14:editId="25998DA0">
            <wp:extent cx="6144260" cy="41529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9906" cy="42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CF" w:rsidRPr="00BC5AF4" w:rsidRDefault="00A938CF" w:rsidP="00A938CF">
      <w:pPr>
        <w:pStyle w:val="2"/>
        <w:rPr>
          <w:lang w:eastAsia="zh-CN"/>
        </w:rPr>
      </w:pPr>
      <w:bookmarkStart w:id="86" w:name="_Toc492845513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TUXN</w:t>
      </w:r>
      <w:r>
        <w:rPr>
          <w:rFonts w:hint="eastAsia"/>
          <w:lang w:eastAsia="zh-CN"/>
        </w:rPr>
        <w:t>002</w:t>
      </w:r>
      <w:bookmarkEnd w:id="86"/>
    </w:p>
    <w:p w:rsidR="00A938CF" w:rsidRPr="00CA0CE8" w:rsidRDefault="00A938CF" w:rsidP="00A938CF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938CF" w:rsidRPr="00BF3B28" w:rsidRDefault="00A938CF" w:rsidP="00A938CF">
      <w:pPr>
        <w:pStyle w:val="InfoBlue"/>
      </w:pPr>
      <w:r>
        <w:rPr>
          <w:rFonts w:hint="eastAsia"/>
        </w:rPr>
        <w:lastRenderedPageBreak/>
        <w:t>客户机和服务机均为本机，机器型号</w:t>
      </w:r>
      <w:r>
        <w:rPr>
          <w:rFonts w:hint="eastAsia"/>
        </w:rPr>
        <w:t>HP 13-d025</w:t>
      </w:r>
      <w:r>
        <w:t>TU</w:t>
      </w:r>
      <w:r>
        <w:rPr>
          <w:rFonts w:hint="eastAsia"/>
        </w:rPr>
        <w:t>，操作系统</w:t>
      </w:r>
      <w:r>
        <w:rPr>
          <w:rFonts w:hint="eastAsia"/>
        </w:rPr>
        <w:t>windows10</w:t>
      </w:r>
      <w:r>
        <w:rPr>
          <w:rFonts w:hint="eastAsia"/>
        </w:rPr>
        <w:t>，</w:t>
      </w:r>
      <w:r>
        <w:rPr>
          <w:rFonts w:hint="eastAsia"/>
        </w:rPr>
        <w:t>64</w:t>
      </w:r>
      <w:r>
        <w:rPr>
          <w:rFonts w:hint="eastAsia"/>
        </w:rPr>
        <w:t>核处理器，使用测试工具</w:t>
      </w:r>
      <w:r>
        <w:t>JM</w:t>
      </w:r>
      <w:r>
        <w:rPr>
          <w:rFonts w:hint="eastAsia"/>
        </w:rPr>
        <w:t>eter</w:t>
      </w:r>
    </w:p>
    <w:p w:rsidR="00A938CF" w:rsidRPr="0019203C" w:rsidRDefault="00A938CF" w:rsidP="00A938CF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938CF" w:rsidRPr="0019203C" w:rsidRDefault="00A938CF" w:rsidP="00A938CF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开</w:t>
      </w:r>
      <w:r>
        <w:rPr>
          <w:rFonts w:hint="eastAsia"/>
          <w:lang w:eastAsia="zh-CN"/>
        </w:rPr>
        <w:t>100</w:t>
      </w:r>
      <w:r>
        <w:rPr>
          <w:rFonts w:hint="eastAsia"/>
          <w:lang w:eastAsia="zh-CN"/>
        </w:rPr>
        <w:t>并发。</w:t>
      </w:r>
    </w:p>
    <w:p w:rsidR="00A938CF" w:rsidRPr="0019203C" w:rsidRDefault="00A938CF" w:rsidP="00A938CF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 xml:space="preserve">) </w:t>
      </w:r>
      <w:r>
        <w:rPr>
          <w:rFonts w:hint="eastAsia"/>
          <w:lang w:eastAsia="zh-CN"/>
        </w:rPr>
        <w:t>聚合报告</w:t>
      </w:r>
    </w:p>
    <w:p w:rsidR="00A938CF" w:rsidRDefault="00A938CF" w:rsidP="00A938C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814461A" wp14:editId="16FC1013">
            <wp:extent cx="6144260" cy="44196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0933" cy="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86" w:rsidRPr="00BC5AF4" w:rsidRDefault="001A7086" w:rsidP="001A7086">
      <w:pPr>
        <w:pStyle w:val="2"/>
        <w:rPr>
          <w:lang w:eastAsia="zh-CN"/>
        </w:rPr>
      </w:pPr>
      <w:bookmarkStart w:id="87" w:name="_Toc492845514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TUXN</w:t>
      </w:r>
      <w:r>
        <w:rPr>
          <w:rFonts w:hint="eastAsia"/>
          <w:lang w:eastAsia="zh-CN"/>
        </w:rPr>
        <w:t>003</w:t>
      </w:r>
      <w:bookmarkEnd w:id="87"/>
    </w:p>
    <w:p w:rsidR="001A7086" w:rsidRPr="00CA0CE8" w:rsidRDefault="001A7086" w:rsidP="001A7086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1A7086" w:rsidRPr="00BF3B28" w:rsidRDefault="001A7086" w:rsidP="001A7086">
      <w:pPr>
        <w:pStyle w:val="InfoBlue"/>
      </w:pPr>
      <w:r>
        <w:rPr>
          <w:rFonts w:hint="eastAsia"/>
        </w:rPr>
        <w:t>客户机和服务机均为本机，机器型号</w:t>
      </w:r>
      <w:r>
        <w:rPr>
          <w:rFonts w:hint="eastAsia"/>
        </w:rPr>
        <w:t>HP 13-d025</w:t>
      </w:r>
      <w:r>
        <w:t>TU</w:t>
      </w:r>
      <w:r>
        <w:rPr>
          <w:rFonts w:hint="eastAsia"/>
        </w:rPr>
        <w:t>，操作系统</w:t>
      </w:r>
      <w:r>
        <w:rPr>
          <w:rFonts w:hint="eastAsia"/>
        </w:rPr>
        <w:t>windows10</w:t>
      </w:r>
      <w:r>
        <w:rPr>
          <w:rFonts w:hint="eastAsia"/>
        </w:rPr>
        <w:t>，</w:t>
      </w:r>
      <w:r>
        <w:rPr>
          <w:rFonts w:hint="eastAsia"/>
        </w:rPr>
        <w:t>64</w:t>
      </w:r>
      <w:r>
        <w:rPr>
          <w:rFonts w:hint="eastAsia"/>
        </w:rPr>
        <w:t>核处理器，使用测试工具</w:t>
      </w:r>
      <w:r>
        <w:t>JM</w:t>
      </w:r>
      <w:r>
        <w:rPr>
          <w:rFonts w:hint="eastAsia"/>
        </w:rPr>
        <w:t>eter</w:t>
      </w:r>
    </w:p>
    <w:p w:rsidR="001A7086" w:rsidRPr="0019203C" w:rsidRDefault="001A7086" w:rsidP="001A7086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1A7086" w:rsidRPr="0019203C" w:rsidRDefault="001A7086" w:rsidP="001A7086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开</w:t>
      </w:r>
      <w:r>
        <w:rPr>
          <w:rFonts w:hint="eastAsia"/>
          <w:lang w:eastAsia="zh-CN"/>
        </w:rPr>
        <w:t>150</w:t>
      </w:r>
      <w:r>
        <w:rPr>
          <w:rFonts w:hint="eastAsia"/>
          <w:lang w:eastAsia="zh-CN"/>
        </w:rPr>
        <w:t>并发。</w:t>
      </w:r>
    </w:p>
    <w:p w:rsidR="001A7086" w:rsidRPr="0019203C" w:rsidRDefault="001A7086" w:rsidP="001A7086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 xml:space="preserve">) </w:t>
      </w:r>
      <w:r>
        <w:rPr>
          <w:rFonts w:hint="eastAsia"/>
          <w:lang w:eastAsia="zh-CN"/>
        </w:rPr>
        <w:t>聚合报告</w:t>
      </w:r>
    </w:p>
    <w:p w:rsidR="001A7086" w:rsidRDefault="001A7086" w:rsidP="00A938C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A3CAF12" wp14:editId="7FF42074">
            <wp:extent cx="6184324" cy="42291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9130" cy="4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86" w:rsidRPr="00BC5AF4" w:rsidRDefault="001A7086" w:rsidP="001A7086">
      <w:pPr>
        <w:pStyle w:val="2"/>
        <w:rPr>
          <w:lang w:eastAsia="zh-CN"/>
        </w:rPr>
      </w:pPr>
      <w:bookmarkStart w:id="88" w:name="_Toc492845515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TUXN</w:t>
      </w:r>
      <w:r>
        <w:rPr>
          <w:rFonts w:hint="eastAsia"/>
          <w:lang w:eastAsia="zh-CN"/>
        </w:rPr>
        <w:t>004</w:t>
      </w:r>
      <w:bookmarkEnd w:id="88"/>
    </w:p>
    <w:p w:rsidR="001A7086" w:rsidRPr="00CA0CE8" w:rsidRDefault="001A7086" w:rsidP="001A7086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1A7086" w:rsidRPr="00BF3B28" w:rsidRDefault="001A7086" w:rsidP="001A7086">
      <w:pPr>
        <w:pStyle w:val="InfoBlue"/>
      </w:pPr>
      <w:r>
        <w:rPr>
          <w:rFonts w:hint="eastAsia"/>
        </w:rPr>
        <w:t>客户机和服务机均为本机，机器型号</w:t>
      </w:r>
      <w:r>
        <w:rPr>
          <w:rFonts w:hint="eastAsia"/>
        </w:rPr>
        <w:t>HP 13-d025</w:t>
      </w:r>
      <w:r>
        <w:t>TU</w:t>
      </w:r>
      <w:r>
        <w:rPr>
          <w:rFonts w:hint="eastAsia"/>
        </w:rPr>
        <w:t>，操作系统</w:t>
      </w:r>
      <w:r>
        <w:rPr>
          <w:rFonts w:hint="eastAsia"/>
        </w:rPr>
        <w:t>windows10</w:t>
      </w:r>
      <w:r>
        <w:rPr>
          <w:rFonts w:hint="eastAsia"/>
        </w:rPr>
        <w:t>，</w:t>
      </w:r>
      <w:r>
        <w:rPr>
          <w:rFonts w:hint="eastAsia"/>
        </w:rPr>
        <w:t>64</w:t>
      </w:r>
      <w:r>
        <w:rPr>
          <w:rFonts w:hint="eastAsia"/>
        </w:rPr>
        <w:t>核处理器，使用测试工具</w:t>
      </w:r>
      <w:r>
        <w:t>JM</w:t>
      </w:r>
      <w:r>
        <w:rPr>
          <w:rFonts w:hint="eastAsia"/>
        </w:rPr>
        <w:t>eter</w:t>
      </w:r>
    </w:p>
    <w:p w:rsidR="001A7086" w:rsidRPr="0019203C" w:rsidRDefault="001A7086" w:rsidP="001A7086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1A7086" w:rsidRPr="0019203C" w:rsidRDefault="001A7086" w:rsidP="001A7086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开</w:t>
      </w:r>
      <w:r>
        <w:rPr>
          <w:rFonts w:hint="eastAsia"/>
          <w:lang w:eastAsia="zh-CN"/>
        </w:rPr>
        <w:t>200</w:t>
      </w:r>
      <w:r>
        <w:rPr>
          <w:rFonts w:hint="eastAsia"/>
          <w:lang w:eastAsia="zh-CN"/>
        </w:rPr>
        <w:t>并发。</w:t>
      </w:r>
    </w:p>
    <w:p w:rsidR="001A7086" w:rsidRPr="0019203C" w:rsidRDefault="001A7086" w:rsidP="001A7086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 xml:space="preserve">) </w:t>
      </w:r>
      <w:r>
        <w:rPr>
          <w:rFonts w:hint="eastAsia"/>
          <w:lang w:eastAsia="zh-CN"/>
        </w:rPr>
        <w:t>聚合报告</w:t>
      </w:r>
    </w:p>
    <w:p w:rsidR="001A7086" w:rsidRDefault="001A7086" w:rsidP="00A938C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61B6898" wp14:editId="775F2CA7">
            <wp:extent cx="6091736" cy="36195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73875" cy="37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86" w:rsidRPr="00BC5AF4" w:rsidRDefault="001A7086" w:rsidP="001A7086">
      <w:pPr>
        <w:pStyle w:val="2"/>
        <w:rPr>
          <w:lang w:eastAsia="zh-CN"/>
        </w:rPr>
      </w:pPr>
      <w:bookmarkStart w:id="89" w:name="_Toc492845516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TUXN</w:t>
      </w:r>
      <w:r>
        <w:rPr>
          <w:rFonts w:hint="eastAsia"/>
          <w:lang w:eastAsia="zh-CN"/>
        </w:rPr>
        <w:t>005</w:t>
      </w:r>
      <w:bookmarkEnd w:id="89"/>
    </w:p>
    <w:p w:rsidR="001A7086" w:rsidRPr="00CA0CE8" w:rsidRDefault="001A7086" w:rsidP="001A7086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1A7086" w:rsidRPr="00BF3B28" w:rsidRDefault="001A7086" w:rsidP="001A7086">
      <w:pPr>
        <w:pStyle w:val="InfoBlue"/>
      </w:pPr>
      <w:r>
        <w:rPr>
          <w:rFonts w:hint="eastAsia"/>
        </w:rPr>
        <w:t>客户机和服务机均为本机，机器型号</w:t>
      </w:r>
      <w:r>
        <w:rPr>
          <w:rFonts w:hint="eastAsia"/>
        </w:rPr>
        <w:t>HP 13-d025</w:t>
      </w:r>
      <w:r>
        <w:t>TU</w:t>
      </w:r>
      <w:r>
        <w:rPr>
          <w:rFonts w:hint="eastAsia"/>
        </w:rPr>
        <w:t>，操作系统</w:t>
      </w:r>
      <w:r>
        <w:rPr>
          <w:rFonts w:hint="eastAsia"/>
        </w:rPr>
        <w:t>windows10</w:t>
      </w:r>
      <w:r>
        <w:rPr>
          <w:rFonts w:hint="eastAsia"/>
        </w:rPr>
        <w:t>，</w:t>
      </w:r>
      <w:r>
        <w:rPr>
          <w:rFonts w:hint="eastAsia"/>
        </w:rPr>
        <w:t>64</w:t>
      </w:r>
      <w:r>
        <w:rPr>
          <w:rFonts w:hint="eastAsia"/>
        </w:rPr>
        <w:t>核处理器，使用测试工具</w:t>
      </w:r>
      <w:r>
        <w:t>JM</w:t>
      </w:r>
      <w:r>
        <w:rPr>
          <w:rFonts w:hint="eastAsia"/>
        </w:rPr>
        <w:t>eter</w:t>
      </w:r>
    </w:p>
    <w:p w:rsidR="001A7086" w:rsidRPr="0019203C" w:rsidRDefault="001A7086" w:rsidP="001A7086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1A7086" w:rsidRPr="0019203C" w:rsidRDefault="001A7086" w:rsidP="001A7086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开</w:t>
      </w:r>
      <w:r>
        <w:rPr>
          <w:rFonts w:hint="eastAsia"/>
          <w:lang w:eastAsia="zh-CN"/>
        </w:rPr>
        <w:t>250</w:t>
      </w:r>
      <w:r>
        <w:rPr>
          <w:rFonts w:hint="eastAsia"/>
          <w:lang w:eastAsia="zh-CN"/>
        </w:rPr>
        <w:t>并发。</w:t>
      </w:r>
    </w:p>
    <w:p w:rsidR="001A7086" w:rsidRPr="0019203C" w:rsidRDefault="001A7086" w:rsidP="001A7086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 xml:space="preserve">) </w:t>
      </w:r>
      <w:r>
        <w:rPr>
          <w:rFonts w:hint="eastAsia"/>
          <w:lang w:eastAsia="zh-CN"/>
        </w:rPr>
        <w:t>聚合报告</w:t>
      </w:r>
    </w:p>
    <w:p w:rsidR="001A7086" w:rsidRPr="001A7086" w:rsidRDefault="001A7086" w:rsidP="00A938C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CB99625" wp14:editId="157B0C79">
            <wp:extent cx="6172200" cy="4114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30" w:rsidRDefault="00204D30" w:rsidP="00204D30">
      <w:pPr>
        <w:pStyle w:val="1"/>
        <w:rPr>
          <w:lang w:eastAsia="zh-CN"/>
        </w:rPr>
      </w:pPr>
      <w:bookmarkStart w:id="90" w:name="_Toc492845517"/>
      <w:r>
        <w:rPr>
          <w:rFonts w:hint="eastAsia"/>
          <w:lang w:eastAsia="zh-CN"/>
        </w:rPr>
        <w:t>负载测试用例</w:t>
      </w:r>
      <w:bookmarkEnd w:id="90"/>
    </w:p>
    <w:p w:rsidR="001A7086" w:rsidRPr="00BC5AF4" w:rsidRDefault="001A7086" w:rsidP="001A7086">
      <w:pPr>
        <w:pStyle w:val="2"/>
        <w:rPr>
          <w:lang w:eastAsia="zh-CN"/>
        </w:rPr>
      </w:pPr>
      <w:bookmarkStart w:id="91" w:name="_Toc492845518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TUFZ</w:t>
      </w:r>
      <w:r>
        <w:rPr>
          <w:rFonts w:hint="eastAsia"/>
          <w:lang w:eastAsia="zh-CN"/>
        </w:rPr>
        <w:t>001</w:t>
      </w:r>
      <w:bookmarkEnd w:id="91"/>
    </w:p>
    <w:p w:rsidR="001A7086" w:rsidRPr="00CA0CE8" w:rsidRDefault="001A7086" w:rsidP="001A7086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1A7086" w:rsidRPr="00BF3B28" w:rsidRDefault="001A7086" w:rsidP="001A7086">
      <w:pPr>
        <w:pStyle w:val="InfoBlue"/>
      </w:pPr>
      <w:r>
        <w:rPr>
          <w:rFonts w:hint="eastAsia"/>
        </w:rPr>
        <w:t>客户机和服务机均为本机，机器型号</w:t>
      </w:r>
      <w:r>
        <w:rPr>
          <w:rFonts w:hint="eastAsia"/>
        </w:rPr>
        <w:t>HP 13-d025</w:t>
      </w:r>
      <w:r>
        <w:t>TU</w:t>
      </w:r>
      <w:r>
        <w:rPr>
          <w:rFonts w:hint="eastAsia"/>
        </w:rPr>
        <w:t>，操作系统</w:t>
      </w:r>
      <w:r>
        <w:rPr>
          <w:rFonts w:hint="eastAsia"/>
        </w:rPr>
        <w:t>windows10</w:t>
      </w:r>
      <w:r>
        <w:rPr>
          <w:rFonts w:hint="eastAsia"/>
        </w:rPr>
        <w:t>，</w:t>
      </w:r>
      <w:r>
        <w:rPr>
          <w:rFonts w:hint="eastAsia"/>
        </w:rPr>
        <w:t>64</w:t>
      </w:r>
      <w:r>
        <w:rPr>
          <w:rFonts w:hint="eastAsia"/>
        </w:rPr>
        <w:t>核处理器，使用测试工具</w:t>
      </w:r>
      <w:r>
        <w:t>JM</w:t>
      </w:r>
      <w:r>
        <w:rPr>
          <w:rFonts w:hint="eastAsia"/>
        </w:rPr>
        <w:t>eter</w:t>
      </w:r>
    </w:p>
    <w:p w:rsidR="001A7086" w:rsidRPr="0019203C" w:rsidRDefault="001A7086" w:rsidP="001A7086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1A7086" w:rsidRPr="0019203C" w:rsidRDefault="001A7086" w:rsidP="001A7086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开</w:t>
      </w:r>
      <w:r>
        <w:rPr>
          <w:rFonts w:hint="eastAsia"/>
          <w:lang w:eastAsia="zh-CN"/>
        </w:rPr>
        <w:t>500</w:t>
      </w:r>
      <w:r>
        <w:rPr>
          <w:rFonts w:hint="eastAsia"/>
          <w:lang w:eastAsia="zh-CN"/>
        </w:rPr>
        <w:t>并发。</w:t>
      </w:r>
    </w:p>
    <w:p w:rsidR="001A7086" w:rsidRPr="0019203C" w:rsidRDefault="001A7086" w:rsidP="001A7086">
      <w:pPr>
        <w:rPr>
          <w:lang w:eastAsia="zh-CN"/>
        </w:rPr>
      </w:pPr>
      <w:r>
        <w:rPr>
          <w:rFonts w:hint="eastAsia"/>
          <w:lang w:eastAsia="zh-CN"/>
        </w:rPr>
        <w:lastRenderedPageBreak/>
        <w:t>3</w:t>
      </w:r>
      <w:r w:rsidRPr="0019203C">
        <w:rPr>
          <w:rFonts w:hint="eastAsia"/>
          <w:lang w:eastAsia="zh-CN"/>
        </w:rPr>
        <w:t xml:space="preserve">) </w:t>
      </w:r>
      <w:r>
        <w:rPr>
          <w:rFonts w:hint="eastAsia"/>
          <w:lang w:eastAsia="zh-CN"/>
        </w:rPr>
        <w:t>聚合报告</w:t>
      </w:r>
    </w:p>
    <w:p w:rsidR="001A7086" w:rsidRDefault="001A7086" w:rsidP="001A708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6C45548" wp14:editId="17BB1651">
            <wp:extent cx="6199505" cy="4419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067" cy="4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23" w:rsidRPr="001A7086" w:rsidRDefault="00161E23" w:rsidP="001A708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0EACE53" wp14:editId="2A8F5318">
            <wp:extent cx="5751311" cy="2526030"/>
            <wp:effectExtent l="0" t="0" r="19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4367" cy="25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30" w:rsidRDefault="00204D30" w:rsidP="00204D30">
      <w:pPr>
        <w:pStyle w:val="1"/>
        <w:rPr>
          <w:lang w:eastAsia="zh-CN"/>
        </w:rPr>
      </w:pPr>
      <w:bookmarkStart w:id="92" w:name="_Toc492845519"/>
      <w:r>
        <w:rPr>
          <w:rFonts w:hint="eastAsia"/>
          <w:lang w:eastAsia="zh-CN"/>
        </w:rPr>
        <w:t>安全性和访问控制测试用例</w:t>
      </w:r>
      <w:bookmarkEnd w:id="92"/>
    </w:p>
    <w:p w:rsidR="008B79E8" w:rsidRPr="008B79E8" w:rsidRDefault="008B79E8" w:rsidP="008B79E8">
      <w:pPr>
        <w:pStyle w:val="2"/>
        <w:rPr>
          <w:lang w:eastAsia="zh-CN"/>
        </w:rPr>
      </w:pPr>
      <w:bookmarkStart w:id="93" w:name="_Toc492845520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001</w:t>
      </w:r>
      <w:bookmarkEnd w:id="93"/>
    </w:p>
    <w:p w:rsidR="008B79E8" w:rsidRPr="00CA0CE8" w:rsidRDefault="008B79E8" w:rsidP="008B79E8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8B79E8" w:rsidRPr="00BF3B28" w:rsidRDefault="008B79E8" w:rsidP="008B79E8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8B79E8" w:rsidRPr="0019203C" w:rsidRDefault="008B79E8" w:rsidP="008B79E8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8B79E8" w:rsidRPr="0019203C" w:rsidRDefault="008B79E8" w:rsidP="008B79E8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不执行登录操作，在地址栏中直接输入</w:t>
      </w:r>
      <w:r>
        <w:rPr>
          <w:rFonts w:hint="eastAsia"/>
          <w:lang w:eastAsia="zh-CN"/>
        </w:rPr>
        <w:t>localhost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8080/base/news</w:t>
      </w:r>
    </w:p>
    <w:p w:rsidR="008B79E8" w:rsidRPr="0019203C" w:rsidRDefault="008B79E8" w:rsidP="008B79E8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8B79E8" w:rsidRPr="0019203C" w:rsidRDefault="00A812DA" w:rsidP="008B79E8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鼠标点击跳转或者点击</w:t>
      </w:r>
      <w:r>
        <w:rPr>
          <w:rFonts w:hint="eastAsia"/>
          <w:lang w:eastAsia="zh-CN"/>
        </w:rPr>
        <w:t>enter</w:t>
      </w:r>
      <w:r>
        <w:rPr>
          <w:rFonts w:hint="eastAsia"/>
          <w:lang w:eastAsia="zh-CN"/>
        </w:rPr>
        <w:t>键</w:t>
      </w:r>
    </w:p>
    <w:p w:rsidR="008B79E8" w:rsidRPr="0019203C" w:rsidRDefault="008B79E8" w:rsidP="008B79E8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8B79E8" w:rsidRPr="0019203C" w:rsidRDefault="00A812DA" w:rsidP="008B79E8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不能成功跳转，依然处于登录界面</w:t>
      </w:r>
    </w:p>
    <w:p w:rsidR="008B79E8" w:rsidRPr="0019203C" w:rsidRDefault="008B79E8" w:rsidP="008B79E8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8B79E8" w:rsidRPr="0019203C" w:rsidRDefault="008B79E8" w:rsidP="008B79E8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812DA" w:rsidRPr="008B79E8" w:rsidRDefault="00A812DA" w:rsidP="00A812DA">
      <w:pPr>
        <w:pStyle w:val="2"/>
        <w:rPr>
          <w:lang w:eastAsia="zh-CN"/>
        </w:rPr>
      </w:pPr>
      <w:bookmarkStart w:id="94" w:name="_Toc492845521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002</w:t>
      </w:r>
      <w:bookmarkEnd w:id="94"/>
    </w:p>
    <w:p w:rsidR="00A812DA" w:rsidRPr="00CA0CE8" w:rsidRDefault="00A812DA" w:rsidP="00A812D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812DA" w:rsidRPr="00BF3B28" w:rsidRDefault="00A812DA" w:rsidP="00A812D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不执行登录操作，在地址栏中直接输入</w:t>
      </w:r>
      <w:r w:rsidRPr="00A812DA">
        <w:rPr>
          <w:lang w:eastAsia="zh-CN"/>
        </w:rPr>
        <w:t>http://localhost:8080/base/timetable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鼠标点击跳转或者点击</w:t>
      </w:r>
      <w:r>
        <w:rPr>
          <w:rFonts w:hint="eastAsia"/>
          <w:lang w:eastAsia="zh-CN"/>
        </w:rPr>
        <w:t>enter</w:t>
      </w:r>
      <w:r>
        <w:rPr>
          <w:rFonts w:hint="eastAsia"/>
          <w:lang w:eastAsia="zh-CN"/>
        </w:rPr>
        <w:t>键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不能成功跳转，依然处于登录界面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812DA" w:rsidRPr="008B79E8" w:rsidRDefault="00A812DA" w:rsidP="00A812DA">
      <w:pPr>
        <w:pStyle w:val="2"/>
        <w:rPr>
          <w:lang w:eastAsia="zh-CN"/>
        </w:rPr>
      </w:pPr>
      <w:bookmarkStart w:id="95" w:name="_Toc492845522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003</w:t>
      </w:r>
      <w:bookmarkEnd w:id="95"/>
    </w:p>
    <w:p w:rsidR="00A812DA" w:rsidRPr="00CA0CE8" w:rsidRDefault="00A812DA" w:rsidP="00A812D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812DA" w:rsidRPr="00BF3B28" w:rsidRDefault="00A812DA" w:rsidP="00A812D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lastRenderedPageBreak/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不执行登录操作，在地址栏中直接输入</w:t>
      </w:r>
      <w:r w:rsidRPr="00A812DA">
        <w:rPr>
          <w:lang w:eastAsia="zh-CN"/>
        </w:rPr>
        <w:t>http://localhost:8080/base/courseware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鼠标点击跳转或者点击</w:t>
      </w:r>
      <w:r>
        <w:rPr>
          <w:rFonts w:hint="eastAsia"/>
          <w:lang w:eastAsia="zh-CN"/>
        </w:rPr>
        <w:t>enter</w:t>
      </w:r>
      <w:r>
        <w:rPr>
          <w:rFonts w:hint="eastAsia"/>
          <w:lang w:eastAsia="zh-CN"/>
        </w:rPr>
        <w:t>键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不能成功跳转，依然处于登录界面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812DA" w:rsidRPr="008B79E8" w:rsidRDefault="00A812DA" w:rsidP="00A812DA">
      <w:pPr>
        <w:pStyle w:val="2"/>
        <w:rPr>
          <w:lang w:eastAsia="zh-CN"/>
        </w:rPr>
      </w:pPr>
      <w:bookmarkStart w:id="96" w:name="_Toc492845523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004</w:t>
      </w:r>
      <w:bookmarkEnd w:id="96"/>
    </w:p>
    <w:p w:rsidR="00A812DA" w:rsidRPr="00CA0CE8" w:rsidRDefault="00A812DA" w:rsidP="00A812D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812DA" w:rsidRPr="00BF3B28" w:rsidRDefault="00A812DA" w:rsidP="00A812D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不执行登录操作，在地址栏中直接输入</w:t>
      </w:r>
      <w:r w:rsidRPr="00A812DA">
        <w:rPr>
          <w:lang w:eastAsia="zh-CN"/>
        </w:rPr>
        <w:t>http://localhost:8080/display/class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鼠标点击跳转或者点击</w:t>
      </w:r>
      <w:r>
        <w:rPr>
          <w:rFonts w:hint="eastAsia"/>
          <w:lang w:eastAsia="zh-CN"/>
        </w:rPr>
        <w:t>enter</w:t>
      </w:r>
      <w:r>
        <w:rPr>
          <w:rFonts w:hint="eastAsia"/>
          <w:lang w:eastAsia="zh-CN"/>
        </w:rPr>
        <w:t>键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不能成功跳转，依然处于登录界面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812DA" w:rsidRPr="008B79E8" w:rsidRDefault="00A812DA" w:rsidP="00A812DA">
      <w:pPr>
        <w:pStyle w:val="2"/>
        <w:rPr>
          <w:lang w:eastAsia="zh-CN"/>
        </w:rPr>
      </w:pPr>
      <w:bookmarkStart w:id="97" w:name="_Toc492845524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005</w:t>
      </w:r>
      <w:bookmarkEnd w:id="97"/>
    </w:p>
    <w:p w:rsidR="00A812DA" w:rsidRPr="00CA0CE8" w:rsidRDefault="00A812DA" w:rsidP="00A812D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812DA" w:rsidRPr="00BF3B28" w:rsidRDefault="00A812DA" w:rsidP="00A812D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不执行登录操作，在地址栏中直接输入</w:t>
      </w:r>
      <w:r w:rsidRPr="00A812DA">
        <w:rPr>
          <w:lang w:eastAsia="zh-CN"/>
        </w:rPr>
        <w:t>http://localhost:8080/edu/courseware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鼠标点击跳转或者点击</w:t>
      </w:r>
      <w:r>
        <w:rPr>
          <w:rFonts w:hint="eastAsia"/>
          <w:lang w:eastAsia="zh-CN"/>
        </w:rPr>
        <w:t>enter</w:t>
      </w:r>
      <w:r>
        <w:rPr>
          <w:rFonts w:hint="eastAsia"/>
          <w:lang w:eastAsia="zh-CN"/>
        </w:rPr>
        <w:t>键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不能成功跳转，依然处于登录界面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812DA" w:rsidRPr="008B79E8" w:rsidRDefault="00A812DA" w:rsidP="00A812DA">
      <w:pPr>
        <w:pStyle w:val="2"/>
        <w:rPr>
          <w:lang w:eastAsia="zh-CN"/>
        </w:rPr>
      </w:pPr>
      <w:bookmarkStart w:id="98" w:name="_Toc492845525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006</w:t>
      </w:r>
      <w:bookmarkEnd w:id="98"/>
    </w:p>
    <w:p w:rsidR="00A812DA" w:rsidRPr="00CA0CE8" w:rsidRDefault="00A812DA" w:rsidP="00A812D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812DA" w:rsidRPr="00BF3B28" w:rsidRDefault="00A812DA" w:rsidP="00A812D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不执行登录操作，在地址栏中直接输入</w:t>
      </w:r>
      <w:r w:rsidRPr="00A812DA">
        <w:rPr>
          <w:lang w:eastAsia="zh-CN"/>
        </w:rPr>
        <w:t>http://localhost:8080/edu/addnews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鼠标点击跳转或者点击</w:t>
      </w:r>
      <w:r>
        <w:rPr>
          <w:rFonts w:hint="eastAsia"/>
          <w:lang w:eastAsia="zh-CN"/>
        </w:rPr>
        <w:t>enter</w:t>
      </w:r>
      <w:r>
        <w:rPr>
          <w:rFonts w:hint="eastAsia"/>
          <w:lang w:eastAsia="zh-CN"/>
        </w:rPr>
        <w:t>键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不能成功跳转，依然处于登录界面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812DA" w:rsidRPr="008B79E8" w:rsidRDefault="00A812DA" w:rsidP="00A812DA">
      <w:pPr>
        <w:pStyle w:val="2"/>
        <w:rPr>
          <w:lang w:eastAsia="zh-CN"/>
        </w:rPr>
      </w:pPr>
      <w:bookmarkStart w:id="99" w:name="_Toc492845526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007</w:t>
      </w:r>
      <w:bookmarkEnd w:id="99"/>
    </w:p>
    <w:p w:rsidR="00A812DA" w:rsidRPr="00CA0CE8" w:rsidRDefault="00A812DA" w:rsidP="00A812D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812DA" w:rsidRPr="00BF3B28" w:rsidRDefault="00A812DA" w:rsidP="00A812D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lastRenderedPageBreak/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不执行登录操作，在地址栏中直接输入</w:t>
      </w:r>
      <w:r w:rsidRPr="00A812DA">
        <w:rPr>
          <w:lang w:eastAsia="zh-CN"/>
        </w:rPr>
        <w:t>http://localhost:8080/editDisplay/introduction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鼠标点击跳转或者点击</w:t>
      </w:r>
      <w:r>
        <w:rPr>
          <w:rFonts w:hint="eastAsia"/>
          <w:lang w:eastAsia="zh-CN"/>
        </w:rPr>
        <w:t>enter</w:t>
      </w:r>
      <w:r>
        <w:rPr>
          <w:rFonts w:hint="eastAsia"/>
          <w:lang w:eastAsia="zh-CN"/>
        </w:rPr>
        <w:t>键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不能成功跳转，依然处于登录界面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812DA" w:rsidRPr="008B79E8" w:rsidRDefault="00A812DA" w:rsidP="00A812DA">
      <w:pPr>
        <w:pStyle w:val="2"/>
        <w:rPr>
          <w:lang w:eastAsia="zh-CN"/>
        </w:rPr>
      </w:pPr>
      <w:bookmarkStart w:id="100" w:name="_Toc492845527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008</w:t>
      </w:r>
      <w:bookmarkEnd w:id="100"/>
    </w:p>
    <w:p w:rsidR="00A812DA" w:rsidRPr="00CA0CE8" w:rsidRDefault="00A812DA" w:rsidP="00A812D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812DA" w:rsidRPr="00BF3B28" w:rsidRDefault="00A812DA" w:rsidP="00A812D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不执行登录操作，在地址栏中直接输入</w:t>
      </w:r>
      <w:r w:rsidRPr="00A812DA">
        <w:rPr>
          <w:lang w:eastAsia="zh-CN"/>
        </w:rPr>
        <w:t>http://localhost:8080/editDisplay/bulletin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鼠标点击跳转或者点击</w:t>
      </w:r>
      <w:r>
        <w:rPr>
          <w:rFonts w:hint="eastAsia"/>
          <w:lang w:eastAsia="zh-CN"/>
        </w:rPr>
        <w:t>enter</w:t>
      </w:r>
      <w:r>
        <w:rPr>
          <w:rFonts w:hint="eastAsia"/>
          <w:lang w:eastAsia="zh-CN"/>
        </w:rPr>
        <w:t>键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不能成功跳转，依然处于登录界面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812DA" w:rsidRPr="008B79E8" w:rsidRDefault="00A812DA" w:rsidP="00A812DA">
      <w:pPr>
        <w:pStyle w:val="2"/>
        <w:rPr>
          <w:lang w:eastAsia="zh-CN"/>
        </w:rPr>
      </w:pPr>
      <w:bookmarkStart w:id="101" w:name="_Toc492845528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009</w:t>
      </w:r>
      <w:bookmarkEnd w:id="101"/>
    </w:p>
    <w:p w:rsidR="00A812DA" w:rsidRPr="00CA0CE8" w:rsidRDefault="00A812DA" w:rsidP="00A812D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812DA" w:rsidRPr="00BF3B28" w:rsidRDefault="00A812DA" w:rsidP="00A812D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不执行登录操作，在地址栏中直接输入</w:t>
      </w:r>
      <w:r w:rsidRPr="00A812DA">
        <w:rPr>
          <w:lang w:eastAsia="zh-CN"/>
        </w:rPr>
        <w:t>http://localhost:8080/editDisplay/album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鼠标点击跳转或者点击</w:t>
      </w:r>
      <w:r>
        <w:rPr>
          <w:rFonts w:hint="eastAsia"/>
          <w:lang w:eastAsia="zh-CN"/>
        </w:rPr>
        <w:t>enter</w:t>
      </w:r>
      <w:r>
        <w:rPr>
          <w:rFonts w:hint="eastAsia"/>
          <w:lang w:eastAsia="zh-CN"/>
        </w:rPr>
        <w:t>键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不能成功跳转，依然处于登录界面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812DA" w:rsidRPr="008B79E8" w:rsidRDefault="00A812DA" w:rsidP="00A812DA">
      <w:pPr>
        <w:pStyle w:val="2"/>
        <w:rPr>
          <w:lang w:eastAsia="zh-CN"/>
        </w:rPr>
      </w:pPr>
      <w:bookmarkStart w:id="102" w:name="_Toc492845529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010</w:t>
      </w:r>
      <w:bookmarkEnd w:id="102"/>
    </w:p>
    <w:p w:rsidR="00A812DA" w:rsidRPr="00CA0CE8" w:rsidRDefault="00A812DA" w:rsidP="00A812D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812DA" w:rsidRPr="00BF3B28" w:rsidRDefault="00A812DA" w:rsidP="00A812D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不执行登录操作，在地址栏中直接输入</w:t>
      </w:r>
      <w:r w:rsidRPr="00A812DA">
        <w:rPr>
          <w:lang w:eastAsia="zh-CN"/>
        </w:rPr>
        <w:t>http://localhost:8080/manage/class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鼠标点击跳转或者点击</w:t>
      </w:r>
      <w:r>
        <w:rPr>
          <w:rFonts w:hint="eastAsia"/>
          <w:lang w:eastAsia="zh-CN"/>
        </w:rPr>
        <w:t>enter</w:t>
      </w:r>
      <w:r>
        <w:rPr>
          <w:rFonts w:hint="eastAsia"/>
          <w:lang w:eastAsia="zh-CN"/>
        </w:rPr>
        <w:t>键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不能成功跳转，依然处于登录界面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812DA" w:rsidRPr="008B79E8" w:rsidRDefault="00A812DA" w:rsidP="00A812DA">
      <w:pPr>
        <w:pStyle w:val="2"/>
        <w:rPr>
          <w:lang w:eastAsia="zh-CN"/>
        </w:rPr>
      </w:pPr>
      <w:bookmarkStart w:id="103" w:name="_Toc492845530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011</w:t>
      </w:r>
      <w:bookmarkEnd w:id="103"/>
    </w:p>
    <w:p w:rsidR="00A812DA" w:rsidRPr="00CA0CE8" w:rsidRDefault="00A812DA" w:rsidP="00A812D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812DA" w:rsidRPr="00BF3B28" w:rsidRDefault="00A812DA" w:rsidP="00A812D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lastRenderedPageBreak/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不执行登录操作，在地址栏中直接输入</w:t>
      </w:r>
      <w:r w:rsidRPr="00A812DA">
        <w:rPr>
          <w:lang w:eastAsia="zh-CN"/>
        </w:rPr>
        <w:t>http://localhost:8080/manage/student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鼠标点击跳转或者点击</w:t>
      </w:r>
      <w:r>
        <w:rPr>
          <w:rFonts w:hint="eastAsia"/>
          <w:lang w:eastAsia="zh-CN"/>
        </w:rPr>
        <w:t>enter</w:t>
      </w:r>
      <w:r>
        <w:rPr>
          <w:rFonts w:hint="eastAsia"/>
          <w:lang w:eastAsia="zh-CN"/>
        </w:rPr>
        <w:t>键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不能成功跳转，依然处于登录界面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812DA" w:rsidRPr="008B79E8" w:rsidRDefault="00A812DA" w:rsidP="00A812DA">
      <w:pPr>
        <w:pStyle w:val="2"/>
        <w:rPr>
          <w:lang w:eastAsia="zh-CN"/>
        </w:rPr>
      </w:pPr>
      <w:bookmarkStart w:id="104" w:name="_Toc492845531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012</w:t>
      </w:r>
      <w:bookmarkEnd w:id="104"/>
    </w:p>
    <w:p w:rsidR="00A812DA" w:rsidRPr="00CA0CE8" w:rsidRDefault="00A812DA" w:rsidP="00A812D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812DA" w:rsidRPr="00BF3B28" w:rsidRDefault="00A812DA" w:rsidP="00A812D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不执行登录操作，在地址栏中直接输入</w:t>
      </w:r>
      <w:r w:rsidRPr="00A812DA">
        <w:rPr>
          <w:lang w:eastAsia="zh-CN"/>
        </w:rPr>
        <w:t>http://localhost:8080/manage/course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鼠标点击跳转或者点击</w:t>
      </w:r>
      <w:r>
        <w:rPr>
          <w:rFonts w:hint="eastAsia"/>
          <w:lang w:eastAsia="zh-CN"/>
        </w:rPr>
        <w:t>enter</w:t>
      </w:r>
      <w:r>
        <w:rPr>
          <w:rFonts w:hint="eastAsia"/>
          <w:lang w:eastAsia="zh-CN"/>
        </w:rPr>
        <w:t>键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不能成功跳转，依然处于登录界面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812DA" w:rsidRPr="008B79E8" w:rsidRDefault="00A812DA" w:rsidP="00A812DA">
      <w:pPr>
        <w:pStyle w:val="2"/>
        <w:rPr>
          <w:lang w:eastAsia="zh-CN"/>
        </w:rPr>
      </w:pPr>
      <w:bookmarkStart w:id="105" w:name="_Toc492845532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013</w:t>
      </w:r>
      <w:bookmarkEnd w:id="105"/>
    </w:p>
    <w:p w:rsidR="00A812DA" w:rsidRPr="00CA0CE8" w:rsidRDefault="00A812DA" w:rsidP="00A812D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812DA" w:rsidRPr="00BF3B28" w:rsidRDefault="00A812DA" w:rsidP="00A812D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不执行登录操作，在地址栏中直接输入</w:t>
      </w:r>
      <w:r w:rsidRPr="00A812DA">
        <w:rPr>
          <w:lang w:eastAsia="zh-CN"/>
        </w:rPr>
        <w:t>http://localhost:8080/manage/teacher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鼠标点击跳转或者点击</w:t>
      </w:r>
      <w:r>
        <w:rPr>
          <w:rFonts w:hint="eastAsia"/>
          <w:lang w:eastAsia="zh-CN"/>
        </w:rPr>
        <w:t>enter</w:t>
      </w:r>
      <w:r>
        <w:rPr>
          <w:rFonts w:hint="eastAsia"/>
          <w:lang w:eastAsia="zh-CN"/>
        </w:rPr>
        <w:t>键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不能成功跳转，依然处于登录界面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812DA" w:rsidRPr="008B79E8" w:rsidRDefault="00A812DA" w:rsidP="00A812DA">
      <w:pPr>
        <w:pStyle w:val="2"/>
        <w:rPr>
          <w:lang w:eastAsia="zh-CN"/>
        </w:rPr>
      </w:pPr>
      <w:bookmarkStart w:id="106" w:name="_Toc492845533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014</w:t>
      </w:r>
      <w:bookmarkEnd w:id="106"/>
    </w:p>
    <w:p w:rsidR="00A812DA" w:rsidRPr="00CA0CE8" w:rsidRDefault="00A812DA" w:rsidP="00A812D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812DA" w:rsidRPr="00BF3B28" w:rsidRDefault="00A812DA" w:rsidP="00A812D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不执行登录操作，在地址栏中直接输入</w:t>
      </w:r>
      <w:r w:rsidRPr="00A812DA">
        <w:rPr>
          <w:lang w:eastAsia="zh-CN"/>
        </w:rPr>
        <w:t>http://localhost:8080/manage/password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鼠标点击跳转或者点击</w:t>
      </w:r>
      <w:r>
        <w:rPr>
          <w:rFonts w:hint="eastAsia"/>
          <w:lang w:eastAsia="zh-CN"/>
        </w:rPr>
        <w:t>enter</w:t>
      </w:r>
      <w:r>
        <w:rPr>
          <w:rFonts w:hint="eastAsia"/>
          <w:lang w:eastAsia="zh-CN"/>
        </w:rPr>
        <w:t>键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不能成功跳转，依然处于登录界面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812DA" w:rsidRPr="008B79E8" w:rsidRDefault="00A812DA" w:rsidP="00A812DA">
      <w:pPr>
        <w:pStyle w:val="2"/>
        <w:rPr>
          <w:lang w:eastAsia="zh-CN"/>
        </w:rPr>
      </w:pPr>
      <w:bookmarkStart w:id="107" w:name="_Toc492845534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015</w:t>
      </w:r>
      <w:bookmarkEnd w:id="107"/>
    </w:p>
    <w:p w:rsidR="00A812DA" w:rsidRPr="00CA0CE8" w:rsidRDefault="00A812DA" w:rsidP="00A812D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812DA" w:rsidRPr="00BF3B28" w:rsidRDefault="00A812DA" w:rsidP="00A812D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lastRenderedPageBreak/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登录学生账户，输入用户名</w:t>
      </w:r>
      <w:r>
        <w:rPr>
          <w:rFonts w:hint="eastAsia"/>
          <w:lang w:eastAsia="zh-CN"/>
        </w:rPr>
        <w:t>=test4</w:t>
      </w:r>
      <w:r>
        <w:rPr>
          <w:rFonts w:hint="eastAsia"/>
          <w:lang w:eastAsia="zh-CN"/>
        </w:rPr>
        <w:t>，密码</w:t>
      </w:r>
      <w:r>
        <w:rPr>
          <w:rFonts w:hint="eastAsia"/>
          <w:lang w:eastAsia="zh-CN"/>
        </w:rPr>
        <w:t>=test4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点击“登录”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跳转到学生的个人主页，左边</w:t>
      </w:r>
      <w:proofErr w:type="gramStart"/>
      <w:r>
        <w:rPr>
          <w:rFonts w:hint="eastAsia"/>
          <w:lang w:eastAsia="zh-CN"/>
        </w:rPr>
        <w:t>栏包括</w:t>
      </w:r>
      <w:proofErr w:type="gramEnd"/>
      <w:r>
        <w:rPr>
          <w:rFonts w:hint="eastAsia"/>
          <w:lang w:eastAsia="zh-CN"/>
        </w:rPr>
        <w:t>基本功能和展示功能，没有教务功能和管理功能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A812DA" w:rsidRPr="008B79E8" w:rsidRDefault="00A812DA" w:rsidP="00A812DA">
      <w:pPr>
        <w:pStyle w:val="2"/>
        <w:rPr>
          <w:lang w:eastAsia="zh-CN"/>
        </w:rPr>
      </w:pPr>
      <w:bookmarkStart w:id="108" w:name="_Toc492845535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016</w:t>
      </w:r>
      <w:bookmarkEnd w:id="108"/>
    </w:p>
    <w:p w:rsidR="00A812DA" w:rsidRPr="00CA0CE8" w:rsidRDefault="00A812DA" w:rsidP="00A812D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A812DA" w:rsidRPr="00BF3B28" w:rsidRDefault="00A812DA" w:rsidP="00A812D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A812DA" w:rsidRPr="0019203C" w:rsidRDefault="00A812D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登录学生账户，输入用户名</w:t>
      </w:r>
      <w:r>
        <w:rPr>
          <w:rFonts w:hint="eastAsia"/>
          <w:lang w:eastAsia="zh-CN"/>
        </w:rPr>
        <w:t>=test4</w:t>
      </w:r>
      <w:r>
        <w:rPr>
          <w:rFonts w:hint="eastAsia"/>
          <w:lang w:eastAsia="zh-CN"/>
        </w:rPr>
        <w:t>，密码</w:t>
      </w:r>
      <w:r>
        <w:rPr>
          <w:rFonts w:hint="eastAsia"/>
          <w:lang w:eastAsia="zh-CN"/>
        </w:rPr>
        <w:t>=test4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A812DA" w:rsidRPr="0019203C" w:rsidRDefault="0092507A" w:rsidP="00A812D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登陆成功后，在地址栏中直接输入</w:t>
      </w:r>
      <w:r w:rsidRPr="0092507A">
        <w:rPr>
          <w:lang w:eastAsia="zh-CN"/>
        </w:rPr>
        <w:t>http://localhost:8080/edu/courseware</w:t>
      </w:r>
      <w:r>
        <w:rPr>
          <w:rFonts w:hint="eastAsia"/>
          <w:lang w:eastAsia="zh-CN"/>
        </w:rPr>
        <w:t>强行跳转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A812DA" w:rsidRPr="0019203C" w:rsidRDefault="0092507A" w:rsidP="00A812D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因为没有权限而跳转失败</w:t>
      </w:r>
    </w:p>
    <w:p w:rsidR="00A812DA" w:rsidRPr="0019203C" w:rsidRDefault="00A812DA" w:rsidP="00A812D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A812DA" w:rsidRPr="0019203C" w:rsidRDefault="00A812DA" w:rsidP="00A812D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92507A" w:rsidRPr="008B79E8" w:rsidRDefault="0092507A" w:rsidP="0092507A">
      <w:pPr>
        <w:pStyle w:val="2"/>
        <w:rPr>
          <w:lang w:eastAsia="zh-CN"/>
        </w:rPr>
      </w:pPr>
      <w:bookmarkStart w:id="109" w:name="_Toc492845536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017</w:t>
      </w:r>
      <w:bookmarkEnd w:id="109"/>
    </w:p>
    <w:p w:rsidR="0092507A" w:rsidRPr="00CA0CE8" w:rsidRDefault="0092507A" w:rsidP="0092507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92507A" w:rsidRPr="00BF3B28" w:rsidRDefault="0092507A" w:rsidP="0092507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登录学生账户，输入用户名</w:t>
      </w:r>
      <w:r>
        <w:rPr>
          <w:rFonts w:hint="eastAsia"/>
          <w:lang w:eastAsia="zh-CN"/>
        </w:rPr>
        <w:t>=test4</w:t>
      </w:r>
      <w:r>
        <w:rPr>
          <w:rFonts w:hint="eastAsia"/>
          <w:lang w:eastAsia="zh-CN"/>
        </w:rPr>
        <w:t>，密码</w:t>
      </w:r>
      <w:r>
        <w:rPr>
          <w:rFonts w:hint="eastAsia"/>
          <w:lang w:eastAsia="zh-CN"/>
        </w:rPr>
        <w:t>=test4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登陆成功后，在地址栏中直接输入</w:t>
      </w:r>
      <w:r w:rsidRPr="0092507A">
        <w:rPr>
          <w:lang w:eastAsia="zh-CN"/>
        </w:rPr>
        <w:t>http://localhost:8080/edu/addnews</w:t>
      </w:r>
      <w:r>
        <w:rPr>
          <w:rFonts w:hint="eastAsia"/>
          <w:lang w:eastAsia="zh-CN"/>
        </w:rPr>
        <w:t>强行跳转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因为没有权限而跳转失败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92507A" w:rsidRPr="008B79E8" w:rsidRDefault="0092507A" w:rsidP="0092507A">
      <w:pPr>
        <w:pStyle w:val="2"/>
        <w:rPr>
          <w:lang w:eastAsia="zh-CN"/>
        </w:rPr>
      </w:pPr>
      <w:bookmarkStart w:id="110" w:name="_Toc492845537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018</w:t>
      </w:r>
      <w:bookmarkEnd w:id="110"/>
    </w:p>
    <w:p w:rsidR="0092507A" w:rsidRPr="00CA0CE8" w:rsidRDefault="0092507A" w:rsidP="0092507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92507A" w:rsidRPr="00BF3B28" w:rsidRDefault="0092507A" w:rsidP="0092507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登录学生账户，输入用户名</w:t>
      </w:r>
      <w:r>
        <w:rPr>
          <w:rFonts w:hint="eastAsia"/>
          <w:lang w:eastAsia="zh-CN"/>
        </w:rPr>
        <w:t>=test4</w:t>
      </w:r>
      <w:r>
        <w:rPr>
          <w:rFonts w:hint="eastAsia"/>
          <w:lang w:eastAsia="zh-CN"/>
        </w:rPr>
        <w:t>，密码</w:t>
      </w:r>
      <w:r>
        <w:rPr>
          <w:rFonts w:hint="eastAsia"/>
          <w:lang w:eastAsia="zh-CN"/>
        </w:rPr>
        <w:t>=test4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登陆成功后，在地址栏中直接输入</w:t>
      </w:r>
      <w:r w:rsidRPr="0092507A">
        <w:rPr>
          <w:lang w:eastAsia="zh-CN"/>
        </w:rPr>
        <w:t>http://localhost:8080/manage/class</w:t>
      </w:r>
      <w:r>
        <w:rPr>
          <w:rFonts w:hint="eastAsia"/>
          <w:lang w:eastAsia="zh-CN"/>
        </w:rPr>
        <w:t>强行跳转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因为没有权限而跳转失败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92507A" w:rsidRPr="008B79E8" w:rsidRDefault="0092507A" w:rsidP="0092507A">
      <w:pPr>
        <w:pStyle w:val="2"/>
        <w:rPr>
          <w:lang w:eastAsia="zh-CN"/>
        </w:rPr>
      </w:pPr>
      <w:bookmarkStart w:id="111" w:name="_Toc492845538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019</w:t>
      </w:r>
      <w:bookmarkEnd w:id="111"/>
    </w:p>
    <w:p w:rsidR="0092507A" w:rsidRPr="00CA0CE8" w:rsidRDefault="0092507A" w:rsidP="0092507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92507A" w:rsidRPr="00BF3B28" w:rsidRDefault="0092507A" w:rsidP="0092507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lastRenderedPageBreak/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登录学生账户，输入用户名</w:t>
      </w:r>
      <w:r>
        <w:rPr>
          <w:rFonts w:hint="eastAsia"/>
          <w:lang w:eastAsia="zh-CN"/>
        </w:rPr>
        <w:t>=test4</w:t>
      </w:r>
      <w:r>
        <w:rPr>
          <w:rFonts w:hint="eastAsia"/>
          <w:lang w:eastAsia="zh-CN"/>
        </w:rPr>
        <w:t>，密码</w:t>
      </w:r>
      <w:r>
        <w:rPr>
          <w:rFonts w:hint="eastAsia"/>
          <w:lang w:eastAsia="zh-CN"/>
        </w:rPr>
        <w:t>=test4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登陆成功后，在地址栏中直接输入</w:t>
      </w:r>
      <w:r w:rsidRPr="0092507A">
        <w:rPr>
          <w:lang w:eastAsia="zh-CN"/>
        </w:rPr>
        <w:t>http://localhost:8080/manage/student</w:t>
      </w:r>
      <w:r>
        <w:rPr>
          <w:rFonts w:hint="eastAsia"/>
          <w:lang w:eastAsia="zh-CN"/>
        </w:rPr>
        <w:t>强行跳转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因为没有权限而跳转失败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92507A" w:rsidRPr="008B79E8" w:rsidRDefault="0092507A" w:rsidP="0092507A">
      <w:pPr>
        <w:pStyle w:val="2"/>
        <w:rPr>
          <w:lang w:eastAsia="zh-CN"/>
        </w:rPr>
      </w:pPr>
      <w:bookmarkStart w:id="112" w:name="_Toc492845539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020</w:t>
      </w:r>
      <w:bookmarkEnd w:id="112"/>
    </w:p>
    <w:p w:rsidR="0092507A" w:rsidRPr="00CA0CE8" w:rsidRDefault="0092507A" w:rsidP="0092507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92507A" w:rsidRPr="00BF3B28" w:rsidRDefault="0092507A" w:rsidP="0092507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登录学生账户，输入用户名</w:t>
      </w:r>
      <w:r>
        <w:rPr>
          <w:rFonts w:hint="eastAsia"/>
          <w:lang w:eastAsia="zh-CN"/>
        </w:rPr>
        <w:t>=test4</w:t>
      </w:r>
      <w:r>
        <w:rPr>
          <w:rFonts w:hint="eastAsia"/>
          <w:lang w:eastAsia="zh-CN"/>
        </w:rPr>
        <w:t>，密码</w:t>
      </w:r>
      <w:r>
        <w:rPr>
          <w:rFonts w:hint="eastAsia"/>
          <w:lang w:eastAsia="zh-CN"/>
        </w:rPr>
        <w:t>=test4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登陆成功后，在地址栏中直接输入</w:t>
      </w:r>
      <w:r w:rsidRPr="0092507A">
        <w:rPr>
          <w:lang w:eastAsia="zh-CN"/>
        </w:rPr>
        <w:t>http://localhost:8080/manage/course</w:t>
      </w:r>
      <w:r>
        <w:rPr>
          <w:rFonts w:hint="eastAsia"/>
          <w:lang w:eastAsia="zh-CN"/>
        </w:rPr>
        <w:t>强行跳转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因为没有权限而跳转失败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92507A" w:rsidRPr="008B79E8" w:rsidRDefault="0092507A" w:rsidP="0092507A">
      <w:pPr>
        <w:pStyle w:val="2"/>
        <w:rPr>
          <w:lang w:eastAsia="zh-CN"/>
        </w:rPr>
      </w:pPr>
      <w:bookmarkStart w:id="113" w:name="_Toc492845540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021</w:t>
      </w:r>
      <w:bookmarkEnd w:id="113"/>
    </w:p>
    <w:p w:rsidR="0092507A" w:rsidRPr="00CA0CE8" w:rsidRDefault="0092507A" w:rsidP="0092507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92507A" w:rsidRPr="00BF3B28" w:rsidRDefault="0092507A" w:rsidP="0092507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登录学生账户，输入用户名</w:t>
      </w:r>
      <w:r>
        <w:rPr>
          <w:rFonts w:hint="eastAsia"/>
          <w:lang w:eastAsia="zh-CN"/>
        </w:rPr>
        <w:t>=test4</w:t>
      </w:r>
      <w:r>
        <w:rPr>
          <w:rFonts w:hint="eastAsia"/>
          <w:lang w:eastAsia="zh-CN"/>
        </w:rPr>
        <w:t>，密码</w:t>
      </w:r>
      <w:r>
        <w:rPr>
          <w:rFonts w:hint="eastAsia"/>
          <w:lang w:eastAsia="zh-CN"/>
        </w:rPr>
        <w:t>=test4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登陆成功后，在地址栏中直接输入</w:t>
      </w:r>
      <w:r w:rsidRPr="0092507A">
        <w:rPr>
          <w:lang w:eastAsia="zh-CN"/>
        </w:rPr>
        <w:t>http://localhost:8080/manage/teacher</w:t>
      </w:r>
      <w:r>
        <w:rPr>
          <w:rFonts w:hint="eastAsia"/>
          <w:lang w:eastAsia="zh-CN"/>
        </w:rPr>
        <w:t>强行跳转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因为没有权限而跳转失败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92507A" w:rsidRPr="008B79E8" w:rsidRDefault="0092507A" w:rsidP="0092507A">
      <w:pPr>
        <w:pStyle w:val="2"/>
        <w:rPr>
          <w:lang w:eastAsia="zh-CN"/>
        </w:rPr>
      </w:pPr>
      <w:bookmarkStart w:id="114" w:name="_Toc492845541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022</w:t>
      </w:r>
      <w:bookmarkEnd w:id="114"/>
    </w:p>
    <w:p w:rsidR="0092507A" w:rsidRPr="00CA0CE8" w:rsidRDefault="0092507A" w:rsidP="0092507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92507A" w:rsidRPr="00BF3B28" w:rsidRDefault="0092507A" w:rsidP="0092507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登录教师账户，输入用户名</w:t>
      </w:r>
      <w:r>
        <w:rPr>
          <w:rFonts w:hint="eastAsia"/>
          <w:lang w:eastAsia="zh-CN"/>
        </w:rPr>
        <w:t>=test5</w:t>
      </w:r>
      <w:r>
        <w:rPr>
          <w:rFonts w:hint="eastAsia"/>
          <w:lang w:eastAsia="zh-CN"/>
        </w:rPr>
        <w:t>，密码</w:t>
      </w:r>
      <w:r>
        <w:rPr>
          <w:rFonts w:hint="eastAsia"/>
          <w:lang w:eastAsia="zh-CN"/>
        </w:rPr>
        <w:t>=test5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点击登陆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登陆成功，左边</w:t>
      </w:r>
      <w:proofErr w:type="gramStart"/>
      <w:r>
        <w:rPr>
          <w:rFonts w:hint="eastAsia"/>
          <w:lang w:eastAsia="zh-CN"/>
        </w:rPr>
        <w:t>栏包括</w:t>
      </w:r>
      <w:proofErr w:type="gramEnd"/>
      <w:r>
        <w:rPr>
          <w:rFonts w:hint="eastAsia"/>
          <w:lang w:eastAsia="zh-CN"/>
        </w:rPr>
        <w:t>基本功能、教务功能和展示功能，没有管理功能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92507A" w:rsidRPr="008B79E8" w:rsidRDefault="0092507A" w:rsidP="0092507A">
      <w:pPr>
        <w:pStyle w:val="2"/>
        <w:rPr>
          <w:lang w:eastAsia="zh-CN"/>
        </w:rPr>
      </w:pPr>
      <w:bookmarkStart w:id="115" w:name="_Toc492845542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023</w:t>
      </w:r>
      <w:bookmarkEnd w:id="115"/>
    </w:p>
    <w:p w:rsidR="0092507A" w:rsidRPr="00CA0CE8" w:rsidRDefault="0092507A" w:rsidP="0092507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92507A" w:rsidRPr="00BF3B28" w:rsidRDefault="0092507A" w:rsidP="0092507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lastRenderedPageBreak/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登录教师账户，输入用户名</w:t>
      </w:r>
      <w:r>
        <w:rPr>
          <w:rFonts w:hint="eastAsia"/>
          <w:lang w:eastAsia="zh-CN"/>
        </w:rPr>
        <w:t>=test5</w:t>
      </w:r>
      <w:r>
        <w:rPr>
          <w:rFonts w:hint="eastAsia"/>
          <w:lang w:eastAsia="zh-CN"/>
        </w:rPr>
        <w:t>，密码</w:t>
      </w:r>
      <w:r>
        <w:rPr>
          <w:rFonts w:hint="eastAsia"/>
          <w:lang w:eastAsia="zh-CN"/>
        </w:rPr>
        <w:t>=test5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登陆成功后，在地址栏中直接输入</w:t>
      </w:r>
      <w:r w:rsidRPr="0092507A">
        <w:rPr>
          <w:lang w:eastAsia="zh-CN"/>
        </w:rPr>
        <w:t>htt</w:t>
      </w:r>
      <w:r>
        <w:rPr>
          <w:lang w:eastAsia="zh-CN"/>
        </w:rPr>
        <w:t>p://localhost:8080/manage/</w:t>
      </w:r>
      <w:r>
        <w:rPr>
          <w:rFonts w:hint="eastAsia"/>
          <w:lang w:eastAsia="zh-CN"/>
        </w:rPr>
        <w:t>class</w:t>
      </w:r>
      <w:r>
        <w:rPr>
          <w:rFonts w:hint="eastAsia"/>
          <w:lang w:eastAsia="zh-CN"/>
        </w:rPr>
        <w:t>强行跳转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因为没有权限而跳转失败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92507A" w:rsidRPr="008B79E8" w:rsidRDefault="0092507A" w:rsidP="0092507A">
      <w:pPr>
        <w:pStyle w:val="2"/>
        <w:rPr>
          <w:lang w:eastAsia="zh-CN"/>
        </w:rPr>
      </w:pPr>
      <w:bookmarkStart w:id="116" w:name="_Toc492845543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024</w:t>
      </w:r>
      <w:bookmarkEnd w:id="116"/>
    </w:p>
    <w:p w:rsidR="0092507A" w:rsidRPr="00CA0CE8" w:rsidRDefault="0092507A" w:rsidP="0092507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92507A" w:rsidRPr="00BF3B28" w:rsidRDefault="0092507A" w:rsidP="0092507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登录教师账户，输入用户名</w:t>
      </w:r>
      <w:r>
        <w:rPr>
          <w:rFonts w:hint="eastAsia"/>
          <w:lang w:eastAsia="zh-CN"/>
        </w:rPr>
        <w:t>=test5</w:t>
      </w:r>
      <w:r>
        <w:rPr>
          <w:rFonts w:hint="eastAsia"/>
          <w:lang w:eastAsia="zh-CN"/>
        </w:rPr>
        <w:t>，密码</w:t>
      </w:r>
      <w:r>
        <w:rPr>
          <w:rFonts w:hint="eastAsia"/>
          <w:lang w:eastAsia="zh-CN"/>
        </w:rPr>
        <w:t>=test5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登陆成功后，在地址栏中直接输入</w:t>
      </w:r>
      <w:r w:rsidRPr="0092507A">
        <w:rPr>
          <w:lang w:eastAsia="zh-CN"/>
        </w:rPr>
        <w:t>http</w:t>
      </w:r>
      <w:r>
        <w:rPr>
          <w:lang w:eastAsia="zh-CN"/>
        </w:rPr>
        <w:t>://localhost:8080/manage/</w:t>
      </w:r>
      <w:r>
        <w:rPr>
          <w:rFonts w:hint="eastAsia"/>
          <w:lang w:eastAsia="zh-CN"/>
        </w:rPr>
        <w:t>student</w:t>
      </w:r>
      <w:r>
        <w:rPr>
          <w:rFonts w:hint="eastAsia"/>
          <w:lang w:eastAsia="zh-CN"/>
        </w:rPr>
        <w:t>强行跳转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因为没有权限而跳转失败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92507A" w:rsidRPr="008B79E8" w:rsidRDefault="0092507A" w:rsidP="0092507A">
      <w:pPr>
        <w:pStyle w:val="2"/>
        <w:rPr>
          <w:lang w:eastAsia="zh-CN"/>
        </w:rPr>
      </w:pPr>
      <w:bookmarkStart w:id="117" w:name="_Toc492845544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025</w:t>
      </w:r>
      <w:bookmarkEnd w:id="117"/>
    </w:p>
    <w:p w:rsidR="0092507A" w:rsidRPr="00CA0CE8" w:rsidRDefault="0092507A" w:rsidP="0092507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92507A" w:rsidRPr="00BF3B28" w:rsidRDefault="0092507A" w:rsidP="0092507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登录教师账户，输入用户名</w:t>
      </w:r>
      <w:r>
        <w:rPr>
          <w:rFonts w:hint="eastAsia"/>
          <w:lang w:eastAsia="zh-CN"/>
        </w:rPr>
        <w:t>=test5</w:t>
      </w:r>
      <w:r>
        <w:rPr>
          <w:rFonts w:hint="eastAsia"/>
          <w:lang w:eastAsia="zh-CN"/>
        </w:rPr>
        <w:t>，密码</w:t>
      </w:r>
      <w:r>
        <w:rPr>
          <w:rFonts w:hint="eastAsia"/>
          <w:lang w:eastAsia="zh-CN"/>
        </w:rPr>
        <w:t>=test5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登陆成功后，在地址栏中直接输入</w:t>
      </w:r>
      <w:r w:rsidRPr="0092507A">
        <w:rPr>
          <w:lang w:eastAsia="zh-CN"/>
        </w:rPr>
        <w:t>http://localhost:8080/manage/teacher</w:t>
      </w:r>
      <w:r>
        <w:rPr>
          <w:rFonts w:hint="eastAsia"/>
          <w:lang w:eastAsia="zh-CN"/>
        </w:rPr>
        <w:t>强行跳转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因为没有权限而跳转失败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92507A" w:rsidRPr="008B79E8" w:rsidRDefault="0092507A" w:rsidP="0092507A">
      <w:pPr>
        <w:pStyle w:val="2"/>
        <w:rPr>
          <w:lang w:eastAsia="zh-CN"/>
        </w:rPr>
      </w:pPr>
      <w:bookmarkStart w:id="118" w:name="_Toc492845545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026</w:t>
      </w:r>
      <w:bookmarkEnd w:id="118"/>
    </w:p>
    <w:p w:rsidR="0092507A" w:rsidRPr="00CA0CE8" w:rsidRDefault="0092507A" w:rsidP="0092507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92507A" w:rsidRPr="00BF3B28" w:rsidRDefault="0092507A" w:rsidP="0092507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登录教师账户，输入用户名</w:t>
      </w:r>
      <w:r>
        <w:rPr>
          <w:rFonts w:hint="eastAsia"/>
          <w:lang w:eastAsia="zh-CN"/>
        </w:rPr>
        <w:t>=test5</w:t>
      </w:r>
      <w:r>
        <w:rPr>
          <w:rFonts w:hint="eastAsia"/>
          <w:lang w:eastAsia="zh-CN"/>
        </w:rPr>
        <w:t>，密码</w:t>
      </w:r>
      <w:r>
        <w:rPr>
          <w:rFonts w:hint="eastAsia"/>
          <w:lang w:eastAsia="zh-CN"/>
        </w:rPr>
        <w:t>=test5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登陆成功后，在地址栏中直接输入</w:t>
      </w:r>
      <w:r w:rsidRPr="0092507A">
        <w:rPr>
          <w:lang w:eastAsia="zh-CN"/>
        </w:rPr>
        <w:t>http</w:t>
      </w:r>
      <w:r>
        <w:rPr>
          <w:lang w:eastAsia="zh-CN"/>
        </w:rPr>
        <w:t>://localhost:8080/manage/</w:t>
      </w:r>
      <w:r>
        <w:rPr>
          <w:rFonts w:hint="eastAsia"/>
          <w:lang w:eastAsia="zh-CN"/>
        </w:rPr>
        <w:t>course</w:t>
      </w:r>
      <w:r>
        <w:rPr>
          <w:rFonts w:hint="eastAsia"/>
          <w:lang w:eastAsia="zh-CN"/>
        </w:rPr>
        <w:t>强行跳转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因为没有权限而跳转失败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92507A" w:rsidRPr="008B79E8" w:rsidRDefault="0092507A" w:rsidP="0092507A">
      <w:pPr>
        <w:pStyle w:val="2"/>
        <w:rPr>
          <w:lang w:eastAsia="zh-CN"/>
        </w:rPr>
      </w:pPr>
      <w:bookmarkStart w:id="119" w:name="_Toc492845546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027</w:t>
      </w:r>
      <w:bookmarkEnd w:id="119"/>
    </w:p>
    <w:p w:rsidR="0092507A" w:rsidRPr="00CA0CE8" w:rsidRDefault="0092507A" w:rsidP="0092507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92507A" w:rsidRPr="00BF3B28" w:rsidRDefault="0092507A" w:rsidP="0092507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lastRenderedPageBreak/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登录教师账户，输入用户名</w:t>
      </w:r>
      <w:r>
        <w:rPr>
          <w:rFonts w:hint="eastAsia"/>
          <w:lang w:eastAsia="zh-CN"/>
        </w:rPr>
        <w:t>=test5</w:t>
      </w:r>
      <w:r>
        <w:rPr>
          <w:rFonts w:hint="eastAsia"/>
          <w:lang w:eastAsia="zh-CN"/>
        </w:rPr>
        <w:t>，密码</w:t>
      </w:r>
      <w:r>
        <w:rPr>
          <w:rFonts w:hint="eastAsia"/>
          <w:lang w:eastAsia="zh-CN"/>
        </w:rPr>
        <w:t>=test5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登陆成功后，在地址栏中直接输入</w:t>
      </w:r>
      <w:r w:rsidRPr="0092507A">
        <w:rPr>
          <w:lang w:eastAsia="zh-CN"/>
        </w:rPr>
        <w:t>http</w:t>
      </w:r>
      <w:r>
        <w:rPr>
          <w:lang w:eastAsia="zh-CN"/>
        </w:rPr>
        <w:t>://localhost:8080/manage/</w:t>
      </w:r>
      <w:r>
        <w:rPr>
          <w:rFonts w:hint="eastAsia"/>
          <w:lang w:eastAsia="zh-CN"/>
        </w:rPr>
        <w:t>course</w:t>
      </w:r>
      <w:r>
        <w:rPr>
          <w:rFonts w:hint="eastAsia"/>
          <w:lang w:eastAsia="zh-CN"/>
        </w:rPr>
        <w:t>强行跳转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因为没有权限而跳转失败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92507A" w:rsidRPr="008B79E8" w:rsidRDefault="0092507A" w:rsidP="0092507A">
      <w:pPr>
        <w:pStyle w:val="2"/>
        <w:rPr>
          <w:lang w:eastAsia="zh-CN"/>
        </w:rPr>
      </w:pPr>
      <w:bookmarkStart w:id="120" w:name="_Toc492845547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TUAQ</w:t>
      </w:r>
      <w:r>
        <w:rPr>
          <w:rFonts w:hint="eastAsia"/>
          <w:lang w:eastAsia="zh-CN"/>
        </w:rPr>
        <w:t>02</w:t>
      </w:r>
      <w:r w:rsidR="00623C43">
        <w:rPr>
          <w:rFonts w:hint="eastAsia"/>
          <w:lang w:eastAsia="zh-CN"/>
        </w:rPr>
        <w:t>8</w:t>
      </w:r>
      <w:bookmarkEnd w:id="120"/>
    </w:p>
    <w:p w:rsidR="0092507A" w:rsidRPr="00CA0CE8" w:rsidRDefault="0092507A" w:rsidP="0092507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92507A" w:rsidRPr="00BF3B28" w:rsidRDefault="0092507A" w:rsidP="0092507A">
      <w:pPr>
        <w:pStyle w:val="InfoBlue"/>
      </w:pPr>
      <w:r>
        <w:rPr>
          <w:rFonts w:hint="eastAsia"/>
        </w:rPr>
        <w:t>应用被打开，且当前处在登录</w:t>
      </w:r>
      <w:r w:rsidRPr="004755F2">
        <w:rPr>
          <w:rFonts w:hint="eastAsia"/>
        </w:rPr>
        <w:t>界面上</w:t>
      </w:r>
      <w:r>
        <w:rPr>
          <w:rFonts w:hint="eastAsia"/>
        </w:rPr>
        <w:t>。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2) </w:t>
      </w:r>
      <w:r w:rsidRPr="0019203C">
        <w:rPr>
          <w:rFonts w:hint="eastAsia"/>
          <w:lang w:eastAsia="zh-CN"/>
        </w:rPr>
        <w:t>测试输入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登录</w:t>
      </w:r>
      <w:proofErr w:type="gramStart"/>
      <w:r>
        <w:rPr>
          <w:rFonts w:hint="eastAsia"/>
          <w:lang w:eastAsia="zh-CN"/>
        </w:rPr>
        <w:t>教务员账户</w:t>
      </w:r>
      <w:proofErr w:type="gramEnd"/>
      <w:r>
        <w:rPr>
          <w:rFonts w:hint="eastAsia"/>
          <w:lang w:eastAsia="zh-CN"/>
        </w:rPr>
        <w:t>，输入用户名</w:t>
      </w:r>
      <w:r>
        <w:rPr>
          <w:rFonts w:hint="eastAsia"/>
          <w:lang w:eastAsia="zh-CN"/>
        </w:rPr>
        <w:t>=test6</w:t>
      </w:r>
      <w:r>
        <w:rPr>
          <w:rFonts w:hint="eastAsia"/>
          <w:lang w:eastAsia="zh-CN"/>
        </w:rPr>
        <w:t>，密码</w:t>
      </w:r>
      <w:r>
        <w:rPr>
          <w:rFonts w:hint="eastAsia"/>
          <w:lang w:eastAsia="zh-CN"/>
        </w:rPr>
        <w:t>=test6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3) </w:t>
      </w:r>
      <w:r w:rsidRPr="0019203C">
        <w:rPr>
          <w:rFonts w:hint="eastAsia"/>
          <w:lang w:eastAsia="zh-CN"/>
        </w:rPr>
        <w:t>执行步骤</w:t>
      </w:r>
    </w:p>
    <w:p w:rsidR="0092507A" w:rsidRPr="0019203C" w:rsidRDefault="0092507A" w:rsidP="0092507A">
      <w:pPr>
        <w:ind w:firstLineChars="400" w:firstLine="800"/>
        <w:rPr>
          <w:lang w:eastAsia="zh-CN"/>
        </w:rPr>
      </w:pPr>
      <w:r>
        <w:rPr>
          <w:rFonts w:hint="eastAsia"/>
          <w:lang w:eastAsia="zh-CN"/>
        </w:rPr>
        <w:t>点击“登录”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4) </w:t>
      </w:r>
      <w:r w:rsidRPr="0019203C">
        <w:rPr>
          <w:rFonts w:hint="eastAsia"/>
          <w:lang w:eastAsia="zh-CN"/>
        </w:rPr>
        <w:t>预期结果</w:t>
      </w:r>
    </w:p>
    <w:p w:rsidR="0092507A" w:rsidRPr="0019203C" w:rsidRDefault="0092507A" w:rsidP="0092507A">
      <w:pPr>
        <w:ind w:leftChars="200" w:left="400" w:firstLineChars="200" w:firstLine="400"/>
        <w:rPr>
          <w:lang w:eastAsia="zh-CN"/>
        </w:rPr>
      </w:pPr>
      <w:r>
        <w:rPr>
          <w:rFonts w:hint="eastAsia"/>
          <w:lang w:eastAsia="zh-CN"/>
        </w:rPr>
        <w:t>登陆成功，左边</w:t>
      </w:r>
      <w:proofErr w:type="gramStart"/>
      <w:r>
        <w:rPr>
          <w:rFonts w:hint="eastAsia"/>
          <w:lang w:eastAsia="zh-CN"/>
        </w:rPr>
        <w:t>栏包括</w:t>
      </w:r>
      <w:proofErr w:type="gramEnd"/>
      <w:r>
        <w:rPr>
          <w:rFonts w:hint="eastAsia"/>
          <w:lang w:eastAsia="zh-CN"/>
        </w:rPr>
        <w:t>教务功能、基本功能、展示功能、管理功能在内的所有功能</w:t>
      </w:r>
    </w:p>
    <w:p w:rsidR="0092507A" w:rsidRPr="0019203C" w:rsidRDefault="0092507A" w:rsidP="0092507A">
      <w:pPr>
        <w:rPr>
          <w:lang w:eastAsia="zh-CN"/>
        </w:rPr>
      </w:pPr>
      <w:r w:rsidRPr="0019203C">
        <w:rPr>
          <w:rFonts w:hint="eastAsia"/>
          <w:lang w:eastAsia="zh-CN"/>
        </w:rPr>
        <w:t xml:space="preserve">5) </w:t>
      </w:r>
      <w:r w:rsidRPr="0019203C">
        <w:rPr>
          <w:rFonts w:hint="eastAsia"/>
          <w:lang w:eastAsia="zh-CN"/>
        </w:rPr>
        <w:t>实际结果</w:t>
      </w:r>
    </w:p>
    <w:p w:rsidR="008B79E8" w:rsidRPr="008B79E8" w:rsidRDefault="0092507A" w:rsidP="0092507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204D30" w:rsidRDefault="00204D30" w:rsidP="00204D30">
      <w:pPr>
        <w:pStyle w:val="1"/>
        <w:rPr>
          <w:lang w:eastAsia="zh-CN"/>
        </w:rPr>
      </w:pPr>
      <w:bookmarkStart w:id="121" w:name="_Toc492845548"/>
      <w:r>
        <w:rPr>
          <w:rFonts w:hint="eastAsia"/>
          <w:lang w:eastAsia="zh-CN"/>
        </w:rPr>
        <w:t>用户界面测试用例</w:t>
      </w:r>
      <w:bookmarkEnd w:id="121"/>
    </w:p>
    <w:p w:rsidR="0092507A" w:rsidRPr="008B79E8" w:rsidRDefault="0092507A" w:rsidP="0092507A">
      <w:pPr>
        <w:pStyle w:val="2"/>
        <w:rPr>
          <w:lang w:eastAsia="zh-CN"/>
        </w:rPr>
      </w:pPr>
      <w:bookmarkStart w:id="122" w:name="_Toc492845549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TUYH</w:t>
      </w:r>
      <w:r>
        <w:rPr>
          <w:rFonts w:hint="eastAsia"/>
          <w:lang w:eastAsia="zh-CN"/>
        </w:rPr>
        <w:t>001</w:t>
      </w:r>
      <w:bookmarkEnd w:id="122"/>
    </w:p>
    <w:p w:rsidR="0092507A" w:rsidRPr="00CA0CE8" w:rsidRDefault="0092507A" w:rsidP="0092507A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92507A" w:rsidRPr="0019203C" w:rsidRDefault="00B562C8" w:rsidP="00B562C8">
      <w:pPr>
        <w:pStyle w:val="InfoBlue"/>
      </w:pPr>
      <w:r>
        <w:rPr>
          <w:rFonts w:hint="eastAsia"/>
        </w:rPr>
        <w:t>应用被打开。</w:t>
      </w:r>
      <w:r w:rsidRPr="00BF3B28">
        <w:t xml:space="preserve"> </w:t>
      </w:r>
      <w:r w:rsidRPr="0019203C">
        <w:t xml:space="preserve"> </w:t>
      </w:r>
    </w:p>
    <w:p w:rsidR="0092507A" w:rsidRPr="0019203C" w:rsidRDefault="00B562C8" w:rsidP="0092507A">
      <w:pPr>
        <w:rPr>
          <w:lang w:eastAsia="zh-CN"/>
        </w:rPr>
      </w:pPr>
      <w:r>
        <w:rPr>
          <w:rFonts w:hint="eastAsia"/>
          <w:lang w:eastAsia="zh-CN"/>
        </w:rPr>
        <w:t>2</w:t>
      </w:r>
      <w:r w:rsidR="0092507A" w:rsidRPr="0019203C">
        <w:rPr>
          <w:rFonts w:hint="eastAsia"/>
          <w:lang w:eastAsia="zh-CN"/>
        </w:rPr>
        <w:t xml:space="preserve">) </w:t>
      </w:r>
      <w:r w:rsidR="0092507A" w:rsidRPr="0019203C">
        <w:rPr>
          <w:rFonts w:hint="eastAsia"/>
          <w:lang w:eastAsia="zh-CN"/>
        </w:rPr>
        <w:t>预期结果</w:t>
      </w:r>
    </w:p>
    <w:p w:rsidR="006B09C3" w:rsidRPr="006B09C3" w:rsidRDefault="006B09C3" w:rsidP="006B09C3">
      <w:pPr>
        <w:ind w:leftChars="200" w:left="400" w:firstLineChars="200" w:firstLine="400"/>
        <w:rPr>
          <w:lang w:eastAsia="zh-CN"/>
        </w:rPr>
      </w:pPr>
      <w:r w:rsidRPr="006B09C3">
        <w:rPr>
          <w:lang w:eastAsia="zh-CN"/>
        </w:rPr>
        <w:t>测试用户界面的友好性，操作菜单、操作按钮、列表、对话框、文本输入框等</w:t>
      </w:r>
    </w:p>
    <w:p w:rsidR="0092507A" w:rsidRPr="0019203C" w:rsidRDefault="006B09C3" w:rsidP="006B09C3">
      <w:pPr>
        <w:ind w:leftChars="200" w:left="400" w:firstLineChars="200" w:firstLine="400"/>
        <w:rPr>
          <w:lang w:eastAsia="zh-CN"/>
        </w:rPr>
      </w:pPr>
      <w:r w:rsidRPr="006B09C3">
        <w:rPr>
          <w:lang w:eastAsia="zh-CN"/>
        </w:rPr>
        <w:t>的通用性较好。</w:t>
      </w:r>
    </w:p>
    <w:p w:rsidR="0092507A" w:rsidRPr="0019203C" w:rsidRDefault="00B562C8" w:rsidP="0092507A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="0092507A" w:rsidRPr="0019203C">
        <w:rPr>
          <w:rFonts w:hint="eastAsia"/>
          <w:lang w:eastAsia="zh-CN"/>
        </w:rPr>
        <w:t xml:space="preserve">) </w:t>
      </w:r>
      <w:r w:rsidR="0092507A" w:rsidRPr="0019203C">
        <w:rPr>
          <w:rFonts w:hint="eastAsia"/>
          <w:lang w:eastAsia="zh-CN"/>
        </w:rPr>
        <w:t>实际结果</w:t>
      </w:r>
    </w:p>
    <w:p w:rsidR="0092507A" w:rsidRPr="008B79E8" w:rsidRDefault="0092507A" w:rsidP="0092507A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6B09C3" w:rsidRPr="008B79E8" w:rsidRDefault="006B09C3" w:rsidP="006B09C3">
      <w:pPr>
        <w:pStyle w:val="2"/>
        <w:rPr>
          <w:lang w:eastAsia="zh-CN"/>
        </w:rPr>
      </w:pPr>
      <w:bookmarkStart w:id="123" w:name="_Toc492845550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TUYH</w:t>
      </w:r>
      <w:r>
        <w:rPr>
          <w:rFonts w:hint="eastAsia"/>
          <w:lang w:eastAsia="zh-CN"/>
        </w:rPr>
        <w:t>002</w:t>
      </w:r>
      <w:bookmarkEnd w:id="123"/>
    </w:p>
    <w:p w:rsidR="006B09C3" w:rsidRPr="00CA0CE8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6B09C3" w:rsidRPr="0019203C" w:rsidRDefault="006B09C3" w:rsidP="006B09C3">
      <w:pPr>
        <w:pStyle w:val="InfoBlue"/>
      </w:pPr>
      <w:r>
        <w:rPr>
          <w:rFonts w:hint="eastAsia"/>
        </w:rPr>
        <w:t>应用被打开。</w:t>
      </w:r>
      <w:r w:rsidRPr="00BF3B28">
        <w:t xml:space="preserve"> </w:t>
      </w:r>
      <w:r w:rsidRPr="0019203C">
        <w:t xml:space="preserve"> </w:t>
      </w:r>
    </w:p>
    <w:p w:rsidR="006B09C3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2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预期结果</w:t>
      </w:r>
    </w:p>
    <w:p w:rsidR="006B09C3" w:rsidRPr="0019203C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 w:rsidRPr="006B09C3">
        <w:rPr>
          <w:lang w:eastAsia="zh-CN"/>
        </w:rPr>
        <w:t>窗口切换、移动、改变大小能够正常使用</w:t>
      </w:r>
    </w:p>
    <w:p w:rsidR="006B09C3" w:rsidRPr="0019203C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实际结果</w:t>
      </w:r>
    </w:p>
    <w:p w:rsidR="006B09C3" w:rsidRPr="008B79E8" w:rsidRDefault="006B09C3" w:rsidP="006B09C3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6B09C3" w:rsidRPr="008B79E8" w:rsidRDefault="006B09C3" w:rsidP="006B09C3">
      <w:pPr>
        <w:pStyle w:val="2"/>
        <w:rPr>
          <w:lang w:eastAsia="zh-CN"/>
        </w:rPr>
      </w:pPr>
      <w:bookmarkStart w:id="124" w:name="_Toc492845551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TUYH</w:t>
      </w:r>
      <w:r>
        <w:rPr>
          <w:rFonts w:hint="eastAsia"/>
          <w:lang w:eastAsia="zh-CN"/>
        </w:rPr>
        <w:t>003</w:t>
      </w:r>
      <w:bookmarkEnd w:id="124"/>
    </w:p>
    <w:p w:rsidR="006B09C3" w:rsidRPr="00CA0CE8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6B09C3" w:rsidRPr="0019203C" w:rsidRDefault="006B09C3" w:rsidP="006B09C3">
      <w:pPr>
        <w:pStyle w:val="InfoBlue"/>
      </w:pPr>
      <w:r>
        <w:rPr>
          <w:rFonts w:hint="eastAsia"/>
        </w:rPr>
        <w:t>应用被打开。</w:t>
      </w:r>
      <w:r w:rsidRPr="00BF3B28">
        <w:t xml:space="preserve"> </w:t>
      </w:r>
      <w:r w:rsidRPr="0019203C">
        <w:t xml:space="preserve"> </w:t>
      </w:r>
    </w:p>
    <w:p w:rsidR="006B09C3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2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预期结果</w:t>
      </w:r>
    </w:p>
    <w:p w:rsidR="006B09C3" w:rsidRPr="006B09C3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 w:rsidRPr="006B09C3">
        <w:rPr>
          <w:lang w:eastAsia="zh-CN"/>
        </w:rPr>
        <w:t>各种界面元素的文字，如标题、提示等合乎约定</w:t>
      </w:r>
    </w:p>
    <w:p w:rsidR="006B09C3" w:rsidRPr="0019203C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实际结果</w:t>
      </w:r>
    </w:p>
    <w:p w:rsidR="006B09C3" w:rsidRPr="008B79E8" w:rsidRDefault="006B09C3" w:rsidP="006B09C3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6B09C3" w:rsidRPr="008B79E8" w:rsidRDefault="006B09C3" w:rsidP="006B09C3">
      <w:pPr>
        <w:pStyle w:val="2"/>
        <w:rPr>
          <w:lang w:eastAsia="zh-CN"/>
        </w:rPr>
      </w:pPr>
      <w:bookmarkStart w:id="125" w:name="_Toc492845552"/>
      <w:r>
        <w:rPr>
          <w:rFonts w:hint="eastAsia"/>
          <w:lang w:eastAsia="zh-CN"/>
        </w:rPr>
        <w:lastRenderedPageBreak/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TUYH</w:t>
      </w:r>
      <w:r>
        <w:rPr>
          <w:rFonts w:hint="eastAsia"/>
          <w:lang w:eastAsia="zh-CN"/>
        </w:rPr>
        <w:t>004</w:t>
      </w:r>
      <w:bookmarkEnd w:id="125"/>
    </w:p>
    <w:p w:rsidR="006B09C3" w:rsidRPr="00CA0CE8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6B09C3" w:rsidRPr="0019203C" w:rsidRDefault="006B09C3" w:rsidP="006B09C3">
      <w:pPr>
        <w:pStyle w:val="InfoBlue"/>
      </w:pPr>
      <w:r>
        <w:rPr>
          <w:rFonts w:hint="eastAsia"/>
        </w:rPr>
        <w:t>应用被打开。</w:t>
      </w:r>
      <w:r w:rsidRPr="00BF3B28">
        <w:t xml:space="preserve"> </w:t>
      </w:r>
      <w:r w:rsidRPr="0019203C">
        <w:t xml:space="preserve"> </w:t>
      </w:r>
    </w:p>
    <w:p w:rsidR="006B09C3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2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预期结果</w:t>
      </w:r>
    </w:p>
    <w:p w:rsidR="006B09C3" w:rsidRPr="0019203C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>
        <w:rPr>
          <w:rFonts w:hint="eastAsia"/>
          <w:lang w:eastAsia="zh-CN"/>
        </w:rPr>
        <w:t>各种界面元素支持键盘操作</w:t>
      </w:r>
    </w:p>
    <w:p w:rsidR="006B09C3" w:rsidRPr="0019203C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实际结果</w:t>
      </w:r>
    </w:p>
    <w:p w:rsidR="006B09C3" w:rsidRPr="008B79E8" w:rsidRDefault="006B09C3" w:rsidP="006B09C3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6B09C3" w:rsidRPr="008B79E8" w:rsidRDefault="006B09C3" w:rsidP="006B09C3">
      <w:pPr>
        <w:pStyle w:val="2"/>
        <w:rPr>
          <w:lang w:eastAsia="zh-CN"/>
        </w:rPr>
      </w:pPr>
      <w:bookmarkStart w:id="126" w:name="_Toc492845553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TUYH</w:t>
      </w:r>
      <w:r>
        <w:rPr>
          <w:rFonts w:hint="eastAsia"/>
          <w:lang w:eastAsia="zh-CN"/>
        </w:rPr>
        <w:t>005</w:t>
      </w:r>
      <w:bookmarkEnd w:id="126"/>
    </w:p>
    <w:p w:rsidR="006B09C3" w:rsidRPr="00CA0CE8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6B09C3" w:rsidRPr="0019203C" w:rsidRDefault="006B09C3" w:rsidP="006B09C3">
      <w:pPr>
        <w:pStyle w:val="InfoBlue"/>
      </w:pPr>
      <w:r>
        <w:rPr>
          <w:rFonts w:hint="eastAsia"/>
        </w:rPr>
        <w:t>应用被打开。</w:t>
      </w:r>
      <w:r w:rsidRPr="00BF3B28">
        <w:t xml:space="preserve"> </w:t>
      </w:r>
      <w:r w:rsidRPr="0019203C">
        <w:t xml:space="preserve"> </w:t>
      </w:r>
    </w:p>
    <w:p w:rsidR="006B09C3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2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预期结果</w:t>
      </w:r>
    </w:p>
    <w:p w:rsidR="006B09C3" w:rsidRPr="0019203C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>
        <w:rPr>
          <w:rFonts w:hint="eastAsia"/>
          <w:lang w:eastAsia="zh-CN"/>
        </w:rPr>
        <w:t>各种界面元素支持鼠标操作</w:t>
      </w:r>
    </w:p>
    <w:p w:rsidR="006B09C3" w:rsidRPr="0019203C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实际结果</w:t>
      </w:r>
    </w:p>
    <w:p w:rsidR="006B09C3" w:rsidRPr="008B79E8" w:rsidRDefault="006B09C3" w:rsidP="006B09C3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6B09C3" w:rsidRPr="008B79E8" w:rsidRDefault="006B09C3" w:rsidP="006B09C3">
      <w:pPr>
        <w:pStyle w:val="2"/>
        <w:rPr>
          <w:lang w:eastAsia="zh-CN"/>
        </w:rPr>
      </w:pPr>
      <w:bookmarkStart w:id="127" w:name="_Toc492845554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TUYH</w:t>
      </w:r>
      <w:r>
        <w:rPr>
          <w:rFonts w:hint="eastAsia"/>
          <w:lang w:eastAsia="zh-CN"/>
        </w:rPr>
        <w:t>006</w:t>
      </w:r>
      <w:bookmarkEnd w:id="127"/>
    </w:p>
    <w:p w:rsidR="006B09C3" w:rsidRPr="00CA0CE8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6B09C3" w:rsidRPr="0019203C" w:rsidRDefault="006B09C3" w:rsidP="006B09C3">
      <w:pPr>
        <w:pStyle w:val="InfoBlue"/>
      </w:pPr>
      <w:r>
        <w:rPr>
          <w:rFonts w:hint="eastAsia"/>
        </w:rPr>
        <w:t>应用被打开。</w:t>
      </w:r>
      <w:r w:rsidRPr="00BF3B28">
        <w:t xml:space="preserve"> </w:t>
      </w:r>
      <w:r w:rsidRPr="0019203C">
        <w:t xml:space="preserve"> </w:t>
      </w:r>
    </w:p>
    <w:p w:rsidR="006B09C3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2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预期结果</w:t>
      </w:r>
    </w:p>
    <w:p w:rsidR="006B09C3" w:rsidRPr="0019203C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>
        <w:rPr>
          <w:rFonts w:hint="eastAsia"/>
          <w:lang w:eastAsia="zh-CN"/>
        </w:rPr>
        <w:t>对有风险的操作，有“确认”、“放弃”等提示</w:t>
      </w:r>
    </w:p>
    <w:p w:rsidR="006B09C3" w:rsidRPr="0019203C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实际结果</w:t>
      </w:r>
    </w:p>
    <w:p w:rsidR="006B09C3" w:rsidRPr="008B79E8" w:rsidRDefault="006B09C3" w:rsidP="006B09C3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6B09C3" w:rsidRPr="008B79E8" w:rsidRDefault="006B09C3" w:rsidP="006B09C3">
      <w:pPr>
        <w:pStyle w:val="2"/>
        <w:rPr>
          <w:lang w:eastAsia="zh-CN"/>
        </w:rPr>
      </w:pPr>
      <w:bookmarkStart w:id="128" w:name="_Toc492845555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TUYH</w:t>
      </w:r>
      <w:r>
        <w:rPr>
          <w:rFonts w:hint="eastAsia"/>
          <w:lang w:eastAsia="zh-CN"/>
        </w:rPr>
        <w:t>007</w:t>
      </w:r>
      <w:bookmarkEnd w:id="128"/>
    </w:p>
    <w:p w:rsidR="006B09C3" w:rsidRPr="00CA0CE8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6B09C3" w:rsidRPr="0019203C" w:rsidRDefault="006B09C3" w:rsidP="006B09C3">
      <w:pPr>
        <w:pStyle w:val="InfoBlue"/>
      </w:pPr>
      <w:r>
        <w:rPr>
          <w:rFonts w:hint="eastAsia"/>
        </w:rPr>
        <w:t>应用被打开。</w:t>
      </w:r>
      <w:r w:rsidRPr="00BF3B28">
        <w:t xml:space="preserve"> </w:t>
      </w:r>
      <w:r w:rsidRPr="0019203C">
        <w:t xml:space="preserve"> </w:t>
      </w:r>
    </w:p>
    <w:p w:rsidR="006B09C3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2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预期结果</w:t>
      </w:r>
    </w:p>
    <w:p w:rsidR="006B09C3" w:rsidRPr="0019203C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>
        <w:rPr>
          <w:rFonts w:hint="eastAsia"/>
          <w:lang w:eastAsia="zh-CN"/>
        </w:rPr>
        <w:t>界面元素的布局合乎统一的约定</w:t>
      </w:r>
    </w:p>
    <w:p w:rsidR="006B09C3" w:rsidRPr="0019203C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实际结果</w:t>
      </w:r>
    </w:p>
    <w:p w:rsidR="006B09C3" w:rsidRPr="008B79E8" w:rsidRDefault="006B09C3" w:rsidP="006B09C3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6B09C3" w:rsidRPr="008B79E8" w:rsidRDefault="006B09C3" w:rsidP="006B09C3">
      <w:pPr>
        <w:pStyle w:val="2"/>
        <w:rPr>
          <w:lang w:eastAsia="zh-CN"/>
        </w:rPr>
      </w:pPr>
      <w:bookmarkStart w:id="129" w:name="_Toc492845556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TUYH</w:t>
      </w:r>
      <w:r>
        <w:rPr>
          <w:rFonts w:hint="eastAsia"/>
          <w:lang w:eastAsia="zh-CN"/>
        </w:rPr>
        <w:t>008</w:t>
      </w:r>
      <w:bookmarkEnd w:id="129"/>
    </w:p>
    <w:p w:rsidR="006B09C3" w:rsidRPr="00CA0CE8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6B09C3" w:rsidRPr="0019203C" w:rsidRDefault="006B09C3" w:rsidP="006B09C3">
      <w:pPr>
        <w:pStyle w:val="InfoBlue"/>
      </w:pPr>
      <w:r>
        <w:rPr>
          <w:rFonts w:hint="eastAsia"/>
        </w:rPr>
        <w:t>应用被打开。</w:t>
      </w:r>
      <w:r w:rsidRPr="00BF3B28">
        <w:t xml:space="preserve"> </w:t>
      </w:r>
      <w:r w:rsidRPr="0019203C">
        <w:t xml:space="preserve"> </w:t>
      </w:r>
    </w:p>
    <w:p w:rsidR="006B09C3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2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预期结果</w:t>
      </w:r>
    </w:p>
    <w:p w:rsidR="006B09C3" w:rsidRPr="0019203C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>
        <w:rPr>
          <w:rFonts w:hint="eastAsia"/>
          <w:lang w:eastAsia="zh-CN"/>
        </w:rPr>
        <w:t>界面元素的形状合乎统一的约定</w:t>
      </w:r>
    </w:p>
    <w:p w:rsidR="006B09C3" w:rsidRPr="0019203C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实际结果</w:t>
      </w:r>
    </w:p>
    <w:p w:rsidR="006B09C3" w:rsidRPr="008B79E8" w:rsidRDefault="006B09C3" w:rsidP="006B09C3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p w:rsidR="006B09C3" w:rsidRPr="008B79E8" w:rsidRDefault="006B09C3" w:rsidP="006B09C3">
      <w:pPr>
        <w:pStyle w:val="2"/>
        <w:rPr>
          <w:lang w:eastAsia="zh-CN"/>
        </w:rPr>
      </w:pPr>
      <w:bookmarkStart w:id="130" w:name="_Toc492845557"/>
      <w:r>
        <w:rPr>
          <w:rFonts w:hint="eastAsia"/>
          <w:lang w:eastAsia="zh-CN"/>
        </w:rPr>
        <w:t>测试用例</w:t>
      </w:r>
      <w:r>
        <w:rPr>
          <w:rFonts w:hint="eastAsia"/>
          <w:lang w:eastAsia="zh-CN"/>
        </w:rPr>
        <w:t xml:space="preserve"> #</w:t>
      </w:r>
      <w:r>
        <w:rPr>
          <w:lang w:eastAsia="zh-CN"/>
        </w:rPr>
        <w:t>TUYH</w:t>
      </w:r>
      <w:r>
        <w:rPr>
          <w:rFonts w:hint="eastAsia"/>
          <w:lang w:eastAsia="zh-CN"/>
        </w:rPr>
        <w:t>009</w:t>
      </w:r>
      <w:bookmarkEnd w:id="130"/>
    </w:p>
    <w:p w:rsidR="006B09C3" w:rsidRPr="00CA0CE8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1) </w:t>
      </w:r>
      <w:r>
        <w:rPr>
          <w:rFonts w:hint="eastAsia"/>
          <w:lang w:eastAsia="zh-CN"/>
        </w:rPr>
        <w:t>前置条件</w:t>
      </w:r>
    </w:p>
    <w:p w:rsidR="006B09C3" w:rsidRPr="0019203C" w:rsidRDefault="006B09C3" w:rsidP="006B09C3">
      <w:pPr>
        <w:pStyle w:val="InfoBlue"/>
      </w:pPr>
      <w:r>
        <w:rPr>
          <w:rFonts w:hint="eastAsia"/>
        </w:rPr>
        <w:t>应用被打开。</w:t>
      </w:r>
      <w:r w:rsidRPr="00BF3B28">
        <w:t xml:space="preserve"> </w:t>
      </w:r>
      <w:r w:rsidRPr="0019203C">
        <w:t xml:space="preserve"> </w:t>
      </w:r>
    </w:p>
    <w:p w:rsidR="006B09C3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2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预期结果</w:t>
      </w:r>
    </w:p>
    <w:p w:rsidR="006B09C3" w:rsidRPr="0019203C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  <w:r>
        <w:rPr>
          <w:rFonts w:hint="eastAsia"/>
          <w:lang w:eastAsia="zh-CN"/>
        </w:rPr>
        <w:t>界面上的字体和图标合乎统一的约定</w:t>
      </w:r>
    </w:p>
    <w:p w:rsidR="006B09C3" w:rsidRPr="0019203C" w:rsidRDefault="006B09C3" w:rsidP="006B09C3">
      <w:pPr>
        <w:rPr>
          <w:lang w:eastAsia="zh-CN"/>
        </w:rPr>
      </w:pPr>
      <w:r>
        <w:rPr>
          <w:rFonts w:hint="eastAsia"/>
          <w:lang w:eastAsia="zh-CN"/>
        </w:rPr>
        <w:t>3</w:t>
      </w:r>
      <w:r w:rsidRPr="0019203C">
        <w:rPr>
          <w:rFonts w:hint="eastAsia"/>
          <w:lang w:eastAsia="zh-CN"/>
        </w:rPr>
        <w:t xml:space="preserve">) </w:t>
      </w:r>
      <w:r w:rsidRPr="0019203C">
        <w:rPr>
          <w:rFonts w:hint="eastAsia"/>
          <w:lang w:eastAsia="zh-CN"/>
        </w:rPr>
        <w:t>实际结果</w:t>
      </w:r>
    </w:p>
    <w:p w:rsidR="00DE3052" w:rsidRPr="004F4069" w:rsidRDefault="006B09C3" w:rsidP="006B09C3">
      <w:pPr>
        <w:ind w:firstLineChars="400" w:firstLine="800"/>
        <w:rPr>
          <w:lang w:eastAsia="zh-CN"/>
        </w:rPr>
      </w:pPr>
      <w:r w:rsidRPr="0019203C">
        <w:rPr>
          <w:rFonts w:hint="eastAsia"/>
          <w:lang w:eastAsia="zh-CN"/>
        </w:rPr>
        <w:t>符合预期结果</w:t>
      </w:r>
    </w:p>
    <w:sectPr w:rsidR="00DE3052" w:rsidRPr="004F4069">
      <w:headerReference w:type="default" r:id="rId45"/>
      <w:footerReference w:type="default" r:id="rId46"/>
      <w:headerReference w:type="first" r:id="rId47"/>
      <w:footerReference w:type="first" r:id="rId48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67FF" w:rsidRDefault="005267FF">
      <w:r>
        <w:separator/>
      </w:r>
    </w:p>
  </w:endnote>
  <w:endnote w:type="continuationSeparator" w:id="0">
    <w:p w:rsidR="005267FF" w:rsidRDefault="005267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EB2" w:rsidRDefault="00F14EB2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F14EB2" w:rsidRDefault="00F14EB2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14EB2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14EB2" w:rsidRDefault="00F14EB2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14EB2" w:rsidRDefault="00F14EB2">
          <w:pPr>
            <w:jc w:val="center"/>
          </w:pPr>
          <w:r>
            <w:sym w:font="Symbol" w:char="F0D3"/>
          </w:r>
          <w:r w:rsidR="005267FF">
            <w:fldChar w:fldCharType="begin"/>
          </w:r>
          <w:r w:rsidR="005267FF">
            <w:instrText xml:space="preserve"> DOCPROPERTY "Company"  \* MERGEFORMAT </w:instrText>
          </w:r>
          <w:r w:rsidR="005267FF">
            <w:fldChar w:fldCharType="separate"/>
          </w:r>
          <w:r>
            <w:t>&lt;Company Name&gt;</w:t>
          </w:r>
          <w:r w:rsidR="005267FF"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33223D">
            <w:rPr>
              <w:noProof/>
            </w:rPr>
            <w:t>2017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14EB2" w:rsidRDefault="00F14EB2">
          <w:pPr>
            <w:jc w:val="right"/>
          </w:pPr>
          <w:r>
            <w:t xml:space="preserve">Page </w:t>
          </w: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 w:rsidR="0033223D">
            <w:rPr>
              <w:rStyle w:val="a8"/>
              <w:noProof/>
            </w:rPr>
            <w:t>20</w:t>
          </w:r>
          <w:r>
            <w:rPr>
              <w:rStyle w:val="a8"/>
            </w:rPr>
            <w:fldChar w:fldCharType="end"/>
          </w:r>
          <w:r>
            <w:rPr>
              <w:rStyle w:val="a8"/>
            </w:rPr>
            <w:t xml:space="preserve"> of </w:t>
          </w: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NUMPAGES  \* MERGEFORMAT </w:instrText>
          </w:r>
          <w:r>
            <w:rPr>
              <w:rStyle w:val="a8"/>
            </w:rPr>
            <w:fldChar w:fldCharType="separate"/>
          </w:r>
          <w:r w:rsidR="0033223D">
            <w:rPr>
              <w:rStyle w:val="a8"/>
              <w:noProof/>
            </w:rPr>
            <w:t>40</w:t>
          </w:r>
          <w:r>
            <w:rPr>
              <w:rStyle w:val="a8"/>
            </w:rPr>
            <w:fldChar w:fldCharType="end"/>
          </w:r>
        </w:p>
      </w:tc>
    </w:tr>
  </w:tbl>
  <w:p w:rsidR="00F14EB2" w:rsidRDefault="00F14EB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EB2" w:rsidRDefault="00F14EB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67FF" w:rsidRDefault="005267FF">
      <w:r>
        <w:separator/>
      </w:r>
    </w:p>
  </w:footnote>
  <w:footnote w:type="continuationSeparator" w:id="0">
    <w:p w:rsidR="005267FF" w:rsidRDefault="005267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EB2" w:rsidRDefault="00F14EB2">
    <w:pPr>
      <w:rPr>
        <w:sz w:val="24"/>
      </w:rPr>
    </w:pPr>
  </w:p>
  <w:p w:rsidR="00F14EB2" w:rsidRDefault="00F14EB2">
    <w:pPr>
      <w:pBdr>
        <w:top w:val="single" w:sz="6" w:space="1" w:color="auto"/>
      </w:pBdr>
      <w:rPr>
        <w:sz w:val="24"/>
      </w:rPr>
    </w:pPr>
  </w:p>
  <w:p w:rsidR="00F14EB2" w:rsidRDefault="00F14EB2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</w:t>
    </w:r>
    <w:r>
      <w:rPr>
        <w:rFonts w:ascii="Arial" w:hAnsi="Arial"/>
        <w:b/>
        <w:sz w:val="36"/>
        <w:lang w:eastAsia="zh-CN"/>
      </w:rPr>
      <w:t>SJTU</w:t>
    </w:r>
    <w:r>
      <w:rPr>
        <w:rFonts w:ascii="Arial" w:hAnsi="Arial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 w:rsidR="00F14EB2" w:rsidRDefault="00F14EB2">
    <w:pPr>
      <w:pBdr>
        <w:bottom w:val="single" w:sz="6" w:space="1" w:color="auto"/>
      </w:pBdr>
      <w:jc w:val="right"/>
      <w:rPr>
        <w:sz w:val="24"/>
      </w:rPr>
    </w:pPr>
  </w:p>
  <w:p w:rsidR="00F14EB2" w:rsidRDefault="00F14EB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F14EB2" w:rsidTr="00623C43">
      <w:tc>
        <w:tcPr>
          <w:tcW w:w="6379" w:type="dxa"/>
        </w:tcPr>
        <w:p w:rsidR="00F14EB2" w:rsidRDefault="00F14EB2">
          <w:pPr>
            <w:rPr>
              <w:lang w:eastAsia="zh-CN"/>
            </w:rPr>
          </w:pPr>
          <w:r>
            <w:fldChar w:fldCharType="begin"/>
          </w:r>
          <w:r>
            <w:rPr>
              <w:lang w:eastAsia="zh-CN"/>
            </w:rPr>
            <w:instrText xml:space="preserve"> SUBJECT  \* MERGEFORMAT </w:instrText>
          </w:r>
          <w:r>
            <w:fldChar w:fldCharType="separate"/>
          </w:r>
          <w:r>
            <w:rPr>
              <w:lang w:eastAsia="zh-CN"/>
            </w:rPr>
            <w:t>&lt;</w:t>
          </w:r>
          <w:r w:rsidR="00623C43">
            <w:rPr>
              <w:rFonts w:hint="eastAsia"/>
              <w:lang w:eastAsia="zh-CN"/>
            </w:rPr>
            <w:t>高中数字化校园信息平台</w:t>
          </w:r>
          <w:r>
            <w:rPr>
              <w:lang w:eastAsia="zh-CN"/>
            </w:rPr>
            <w:t>&gt;</w:t>
          </w:r>
          <w:r>
            <w:fldChar w:fldCharType="end"/>
          </w:r>
        </w:p>
      </w:tc>
      <w:tc>
        <w:tcPr>
          <w:tcW w:w="3179" w:type="dxa"/>
        </w:tcPr>
        <w:p w:rsidR="00F14EB2" w:rsidRDefault="00F14EB2">
          <w:pPr>
            <w:tabs>
              <w:tab w:val="left" w:pos="1135"/>
            </w:tabs>
            <w:spacing w:before="40"/>
            <w:ind w:right="68"/>
          </w:pPr>
          <w:r>
            <w:rPr>
              <w:lang w:eastAsia="zh-CN"/>
            </w:rPr>
            <w:t xml:space="preserve">  </w:t>
          </w:r>
          <w:r>
            <w:rPr>
              <w:rFonts w:hint="eastAsia"/>
              <w:lang w:eastAsia="zh-CN"/>
            </w:rPr>
            <w:t>版本</w:t>
          </w:r>
          <w:r>
            <w:t>:           &lt;1.0&gt;</w:t>
          </w:r>
        </w:p>
      </w:tc>
    </w:tr>
    <w:tr w:rsidR="00F14EB2" w:rsidTr="00623C43">
      <w:tc>
        <w:tcPr>
          <w:tcW w:w="6379" w:type="dxa"/>
        </w:tcPr>
        <w:p w:rsidR="00F14EB2" w:rsidRDefault="005267FF">
          <w:pPr>
            <w:rPr>
              <w:lang w:eastAsia="zh-CN"/>
            </w:rPr>
          </w:pPr>
          <w:r>
            <w:fldChar w:fldCharType="begin"/>
          </w:r>
          <w:r>
            <w:instrText xml:space="preserve"> TITLE  \* MERGEFORMAT </w:instrText>
          </w:r>
          <w:r>
            <w:fldChar w:fldCharType="separate"/>
          </w:r>
          <w:r w:rsidR="00F14EB2">
            <w:rPr>
              <w:rFonts w:hint="eastAsia"/>
            </w:rPr>
            <w:t>测试用例</w:t>
          </w:r>
          <w:r>
            <w:fldChar w:fldCharType="end"/>
          </w:r>
        </w:p>
      </w:tc>
      <w:tc>
        <w:tcPr>
          <w:tcW w:w="3179" w:type="dxa"/>
        </w:tcPr>
        <w:p w:rsidR="00F14EB2" w:rsidRDefault="00623C43">
          <w:r>
            <w:t xml:space="preserve">  Date:  &lt;</w:t>
          </w:r>
          <w:r>
            <w:rPr>
              <w:rFonts w:hint="eastAsia"/>
              <w:lang w:eastAsia="zh-CN"/>
            </w:rPr>
            <w:t>08</w:t>
          </w:r>
          <w:r>
            <w:t>/</w:t>
          </w:r>
          <w:r>
            <w:rPr>
              <w:rFonts w:hint="eastAsia"/>
              <w:lang w:eastAsia="zh-CN"/>
            </w:rPr>
            <w:t>09</w:t>
          </w:r>
          <w:r>
            <w:t>/</w:t>
          </w:r>
          <w:r>
            <w:rPr>
              <w:rFonts w:hint="eastAsia"/>
              <w:lang w:eastAsia="zh-CN"/>
            </w:rPr>
            <w:t>2017</w:t>
          </w:r>
          <w:r w:rsidR="00F14EB2">
            <w:t>&gt;</w:t>
          </w:r>
        </w:p>
      </w:tc>
    </w:tr>
  </w:tbl>
  <w:p w:rsidR="00F14EB2" w:rsidRDefault="00F14EB2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EB2" w:rsidRDefault="00F14EB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C4F36AA"/>
    <w:multiLevelType w:val="multilevel"/>
    <w:tmpl w:val="D1B4A54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7A46354C"/>
    <w:multiLevelType w:val="multilevel"/>
    <w:tmpl w:val="DFD6A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18259E"/>
    <w:multiLevelType w:val="hybridMultilevel"/>
    <w:tmpl w:val="53A8B44E"/>
    <w:lvl w:ilvl="0" w:tplc="D3C2316C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0"/>
  </w:num>
  <w:num w:numId="4">
    <w:abstractNumId w:val="22"/>
  </w:num>
  <w:num w:numId="5">
    <w:abstractNumId w:val="15"/>
  </w:num>
  <w:num w:numId="6">
    <w:abstractNumId w:val="14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19"/>
  </w:num>
  <w:num w:numId="10">
    <w:abstractNumId w:val="3"/>
  </w:num>
  <w:num w:numId="11">
    <w:abstractNumId w:val="11"/>
  </w:num>
  <w:num w:numId="12">
    <w:abstractNumId w:val="9"/>
  </w:num>
  <w:num w:numId="13">
    <w:abstractNumId w:val="18"/>
  </w:num>
  <w:num w:numId="14">
    <w:abstractNumId w:val="8"/>
  </w:num>
  <w:num w:numId="15">
    <w:abstractNumId w:val="4"/>
  </w:num>
  <w:num w:numId="16">
    <w:abstractNumId w:val="17"/>
  </w:num>
  <w:num w:numId="17">
    <w:abstractNumId w:val="13"/>
  </w:num>
  <w:num w:numId="18">
    <w:abstractNumId w:val="6"/>
  </w:num>
  <w:num w:numId="19">
    <w:abstractNumId w:val="12"/>
  </w:num>
  <w:num w:numId="20">
    <w:abstractNumId w:val="7"/>
  </w:num>
  <w:num w:numId="21">
    <w:abstractNumId w:val="16"/>
  </w:num>
  <w:num w:numId="22">
    <w:abstractNumId w:val="20"/>
  </w:num>
  <w:num w:numId="23">
    <w:abstractNumId w:val="5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EB9"/>
    <w:rsid w:val="00040B42"/>
    <w:rsid w:val="00077399"/>
    <w:rsid w:val="000C123B"/>
    <w:rsid w:val="00154057"/>
    <w:rsid w:val="00161E23"/>
    <w:rsid w:val="0019203C"/>
    <w:rsid w:val="001A7086"/>
    <w:rsid w:val="001B0401"/>
    <w:rsid w:val="001C52F3"/>
    <w:rsid w:val="00204D30"/>
    <w:rsid w:val="0021344D"/>
    <w:rsid w:val="002A1087"/>
    <w:rsid w:val="002A5EB9"/>
    <w:rsid w:val="0032567A"/>
    <w:rsid w:val="0033223D"/>
    <w:rsid w:val="003353E1"/>
    <w:rsid w:val="00342E2E"/>
    <w:rsid w:val="00382609"/>
    <w:rsid w:val="003C79B3"/>
    <w:rsid w:val="003F6E81"/>
    <w:rsid w:val="0045796B"/>
    <w:rsid w:val="00462A59"/>
    <w:rsid w:val="004755F2"/>
    <w:rsid w:val="004F3649"/>
    <w:rsid w:val="004F4069"/>
    <w:rsid w:val="00510531"/>
    <w:rsid w:val="005267FF"/>
    <w:rsid w:val="00563C37"/>
    <w:rsid w:val="0059232E"/>
    <w:rsid w:val="00623C43"/>
    <w:rsid w:val="006915C2"/>
    <w:rsid w:val="006B09C3"/>
    <w:rsid w:val="00774A65"/>
    <w:rsid w:val="007E14D6"/>
    <w:rsid w:val="00850C93"/>
    <w:rsid w:val="0087153E"/>
    <w:rsid w:val="008B79E8"/>
    <w:rsid w:val="0092507A"/>
    <w:rsid w:val="009C08BA"/>
    <w:rsid w:val="009D214F"/>
    <w:rsid w:val="00A161C5"/>
    <w:rsid w:val="00A637D0"/>
    <w:rsid w:val="00A812DA"/>
    <w:rsid w:val="00A938CF"/>
    <w:rsid w:val="00A94D06"/>
    <w:rsid w:val="00AB1DDE"/>
    <w:rsid w:val="00AC4A42"/>
    <w:rsid w:val="00B40BD6"/>
    <w:rsid w:val="00B55FA5"/>
    <w:rsid w:val="00B562C8"/>
    <w:rsid w:val="00BC5AF4"/>
    <w:rsid w:val="00C506EA"/>
    <w:rsid w:val="00CA0CE8"/>
    <w:rsid w:val="00CE1D1B"/>
    <w:rsid w:val="00D465E3"/>
    <w:rsid w:val="00D62301"/>
    <w:rsid w:val="00DE3052"/>
    <w:rsid w:val="00E56E4E"/>
    <w:rsid w:val="00E71EAD"/>
    <w:rsid w:val="00F14EB2"/>
    <w:rsid w:val="00F449B6"/>
    <w:rsid w:val="00FA3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5031BEE-7778-454A-98CD-5BB6AC84E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lang w:eastAsia="en-US"/>
    </w:rPr>
  </w:style>
  <w:style w:type="paragraph" w:styleId="1">
    <w:name w:val="heading 1"/>
    <w:basedOn w:val="a"/>
    <w:next w:val="a"/>
    <w:link w:val="10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4">
    <w:name w:val="Subtitle"/>
    <w:basedOn w:val="a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5">
    <w:name w:val="Normal Indent"/>
    <w:basedOn w:val="a"/>
    <w:pPr>
      <w:ind w:left="900" w:hanging="900"/>
    </w:pPr>
  </w:style>
  <w:style w:type="paragraph" w:styleId="11">
    <w:name w:val="toc 1"/>
    <w:basedOn w:val="a"/>
    <w:next w:val="a"/>
    <w:uiPriority w:val="3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semiHidden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  <w:rPr>
      <w:rFonts w:ascii="Tahoma" w:hAnsi="Tahoma"/>
    </w:r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21">
    <w:name w:val="Body Text 2"/>
    <w:basedOn w:val="a"/>
    <w:rPr>
      <w:i/>
      <w:color w:val="0000FF"/>
    </w:rPr>
  </w:style>
  <w:style w:type="paragraph" w:styleId="ad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pPr>
      <w:widowControl/>
      <w:numPr>
        <w:numId w:val="23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9"/>
    <w:link w:val="InfoBlueChar"/>
    <w:autoRedefine/>
    <w:rsid w:val="004755F2"/>
    <w:pPr>
      <w:spacing w:after="120"/>
      <w:ind w:left="720"/>
    </w:pPr>
    <w:rPr>
      <w:lang w:eastAsia="zh-CN"/>
    </w:rPr>
  </w:style>
  <w:style w:type="character" w:styleId="ae">
    <w:name w:val="Hyperlink"/>
    <w:basedOn w:val="a0"/>
    <w:rPr>
      <w:color w:val="0000FF"/>
      <w:u w:val="single"/>
    </w:rPr>
  </w:style>
  <w:style w:type="character" w:styleId="af">
    <w:name w:val="FollowedHyperlink"/>
    <w:basedOn w:val="a0"/>
    <w:rPr>
      <w:color w:val="800080"/>
      <w:u w:val="single"/>
    </w:rPr>
  </w:style>
  <w:style w:type="character" w:customStyle="1" w:styleId="InfoBlueChar">
    <w:name w:val="InfoBlue Char"/>
    <w:basedOn w:val="a0"/>
    <w:link w:val="InfoBlue"/>
    <w:rsid w:val="004755F2"/>
  </w:style>
  <w:style w:type="character" w:customStyle="1" w:styleId="10">
    <w:name w:val="标题 1 字符"/>
    <w:basedOn w:val="a0"/>
    <w:link w:val="1"/>
    <w:rsid w:val="00AC4A42"/>
    <w:rPr>
      <w:rFonts w:ascii="Arial" w:hAnsi="Arial"/>
      <w:b/>
      <w:sz w:val="24"/>
      <w:lang w:eastAsia="en-US"/>
    </w:rPr>
  </w:style>
  <w:style w:type="character" w:customStyle="1" w:styleId="linktitle">
    <w:name w:val="link_title"/>
    <w:basedOn w:val="a0"/>
    <w:rsid w:val="00161E23"/>
  </w:style>
  <w:style w:type="paragraph" w:styleId="af0">
    <w:name w:val="List Paragraph"/>
    <w:basedOn w:val="a"/>
    <w:uiPriority w:val="34"/>
    <w:qFormat/>
    <w:rsid w:val="008B79E8"/>
    <w:pPr>
      <w:spacing w:line="240" w:lineRule="auto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0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0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8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85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396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00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261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606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553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461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6197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71532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7010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949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8828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2254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2432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46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3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255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062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631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460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8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8867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485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732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2176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83746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84554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7427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53957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171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52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1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2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85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514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897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022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388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85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50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8026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74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976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8640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044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835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0703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39454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umoon\Desktop\2017-&#22823;&#20108;&#26257;&#26399;&#22823;&#20316;&#19994;-&#25991;&#26723;&#27169;&#26495;\&#27979;&#35797;&#29992;&#20363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测试用例.dot</Template>
  <TotalTime>3362</TotalTime>
  <Pages>40</Pages>
  <Words>3735</Words>
  <Characters>21291</Characters>
  <Application>Microsoft Office Word</Application>
  <DocSecurity>0</DocSecurity>
  <Lines>177</Lines>
  <Paragraphs>49</Paragraphs>
  <ScaleCrop>false</ScaleCrop>
  <Company>&lt;Company Name&gt;</Company>
  <LinksUpToDate>false</LinksUpToDate>
  <CharactersWithSpaces>24977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测试用例</dc:title>
  <dc:subject>&lt;Project Name&gt;</dc:subject>
  <dc:creator>loumoon</dc:creator>
  <cp:keywords/>
  <dc:description/>
  <cp:lastModifiedBy>moon lou</cp:lastModifiedBy>
  <cp:revision>36</cp:revision>
  <cp:lastPrinted>1899-12-31T16:00:00Z</cp:lastPrinted>
  <dcterms:created xsi:type="dcterms:W3CDTF">2017-09-06T11:23:00Z</dcterms:created>
  <dcterms:modified xsi:type="dcterms:W3CDTF">2017-09-10T15:09:00Z</dcterms:modified>
</cp:coreProperties>
</file>